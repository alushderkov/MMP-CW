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44D3C" w14:textId="77777777" w:rsidR="009D7CC9" w:rsidRDefault="009D7CC9" w:rsidP="006B0FCD">
      <w:pPr>
        <w:spacing w:before="0" w:line="336" w:lineRule="auto"/>
        <w:ind w:leftChars="-129" w:left="77" w:right="-108" w:hangingChars="129" w:hanging="361"/>
        <w:jc w:val="center"/>
        <w:rPr>
          <w:sz w:val="28"/>
          <w:szCs w:val="28"/>
        </w:rPr>
      </w:pPr>
      <w:bookmarkStart w:id="0" w:name="_Hlk221973978"/>
      <w:r>
        <w:rPr>
          <w:sz w:val="28"/>
          <w:szCs w:val="28"/>
        </w:rPr>
        <w:t>Учреждение образования</w:t>
      </w:r>
    </w:p>
    <w:p w14:paraId="0DA3B212" w14:textId="77777777" w:rsidR="005846CC" w:rsidRDefault="009D7CC9" w:rsidP="00AB447E">
      <w:pPr>
        <w:spacing w:before="0" w:line="240" w:lineRule="auto"/>
        <w:ind w:left="78" w:right="79" w:hangingChars="28" w:hanging="78"/>
        <w:jc w:val="center"/>
        <w:rPr>
          <w:sz w:val="28"/>
          <w:szCs w:val="28"/>
        </w:rPr>
      </w:pPr>
      <w:r>
        <w:rPr>
          <w:sz w:val="28"/>
          <w:szCs w:val="28"/>
        </w:rPr>
        <w:t>«Белорусский государственный университет информатики и</w:t>
      </w:r>
    </w:p>
    <w:p w14:paraId="5BF303A6" w14:textId="77777777" w:rsidR="009D7CC9" w:rsidRDefault="009D7CC9" w:rsidP="00AB447E">
      <w:pPr>
        <w:spacing w:before="0" w:line="240" w:lineRule="auto"/>
        <w:ind w:left="78" w:right="79" w:hangingChars="28" w:hanging="78"/>
        <w:jc w:val="center"/>
        <w:rPr>
          <w:sz w:val="28"/>
          <w:szCs w:val="28"/>
        </w:rPr>
      </w:pPr>
      <w:r>
        <w:rPr>
          <w:sz w:val="28"/>
          <w:szCs w:val="28"/>
        </w:rPr>
        <w:t>радиоэлектроники»</w:t>
      </w:r>
    </w:p>
    <w:p w14:paraId="14DFF077" w14:textId="77777777" w:rsidR="009D7CC9" w:rsidRDefault="009D7CC9" w:rsidP="00BE1EEB">
      <w:pPr>
        <w:spacing w:before="0" w:line="336" w:lineRule="auto"/>
        <w:ind w:left="56" w:right="143" w:hangingChars="28" w:hanging="56"/>
        <w:jc w:val="center"/>
        <w:rPr>
          <w:sz w:val="20"/>
          <w:lang w:val="be-BY"/>
        </w:rPr>
      </w:pPr>
    </w:p>
    <w:p w14:paraId="6E18D40D" w14:textId="77777777" w:rsidR="009D7CC9" w:rsidRDefault="009D7CC9" w:rsidP="00AB447E">
      <w:pPr>
        <w:spacing w:before="0" w:line="240" w:lineRule="auto"/>
        <w:ind w:left="78" w:right="143" w:hangingChars="28" w:hanging="78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Факультет компьют</w:t>
      </w:r>
      <w:r>
        <w:rPr>
          <w:sz w:val="28"/>
          <w:szCs w:val="28"/>
        </w:rPr>
        <w:t>е</w:t>
      </w:r>
      <w:r>
        <w:rPr>
          <w:sz w:val="28"/>
          <w:szCs w:val="28"/>
          <w:lang w:val="be-BY"/>
        </w:rPr>
        <w:t>рных систем и сетей</w:t>
      </w:r>
    </w:p>
    <w:p w14:paraId="498BFA39" w14:textId="77777777" w:rsidR="009D7CC9" w:rsidRDefault="009D7CC9" w:rsidP="00BE1EEB">
      <w:pPr>
        <w:spacing w:before="0" w:line="336" w:lineRule="auto"/>
        <w:ind w:left="78" w:right="143" w:hangingChars="28" w:hanging="78"/>
        <w:rPr>
          <w:sz w:val="28"/>
          <w:szCs w:val="28"/>
          <w:lang w:val="be-BY"/>
        </w:rPr>
      </w:pPr>
    </w:p>
    <w:p w14:paraId="1A0B2E28" w14:textId="77777777" w:rsidR="009D7CC9" w:rsidRDefault="009D7CC9" w:rsidP="005B447B">
      <w:pPr>
        <w:spacing w:before="0" w:line="240" w:lineRule="auto"/>
        <w:ind w:leftChars="2448" w:left="5386" w:right="143" w:firstLine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УТВЕРЖДАЮ</w:t>
      </w:r>
    </w:p>
    <w:p w14:paraId="39F67904" w14:textId="77777777" w:rsidR="009D7CC9" w:rsidRDefault="009D7CC9" w:rsidP="005B447B">
      <w:pPr>
        <w:spacing w:before="0" w:line="240" w:lineRule="auto"/>
        <w:ind w:leftChars="2448" w:left="5386" w:right="143" w:firstLine="0"/>
        <w:rPr>
          <w:sz w:val="28"/>
          <w:szCs w:val="28"/>
        </w:rPr>
      </w:pPr>
      <w:r>
        <w:rPr>
          <w:sz w:val="28"/>
          <w:szCs w:val="28"/>
          <w:lang w:val="be-BY"/>
        </w:rPr>
        <w:t>Заведующий кафедрой ПОИТ</w:t>
      </w:r>
    </w:p>
    <w:p w14:paraId="3F8D690B" w14:textId="77777777" w:rsidR="009D7CC9" w:rsidRPr="009D7CC9" w:rsidRDefault="009D7CC9" w:rsidP="00BE1EEB">
      <w:pPr>
        <w:spacing w:before="0" w:line="336" w:lineRule="auto"/>
        <w:ind w:leftChars="2448" w:left="5386" w:right="143" w:firstLine="0"/>
        <w:rPr>
          <w:sz w:val="28"/>
          <w:szCs w:val="28"/>
        </w:rPr>
      </w:pPr>
      <w:r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2F0395A0" w14:textId="77777777" w:rsidR="009D7CC9" w:rsidRDefault="009D7CC9" w:rsidP="00BE1EEB">
      <w:pPr>
        <w:spacing w:before="0" w:line="336" w:lineRule="auto"/>
        <w:ind w:leftChars="2448" w:left="5386" w:right="143" w:firstLine="0"/>
        <w:rPr>
          <w:sz w:val="20"/>
          <w:lang w:val="be-BY"/>
        </w:rPr>
      </w:pPr>
      <w:r>
        <w:rPr>
          <w:sz w:val="20"/>
          <w:lang w:val="be-BY"/>
        </w:rPr>
        <w:t xml:space="preserve">             (подпись)</w:t>
      </w:r>
    </w:p>
    <w:p w14:paraId="378FF1AB" w14:textId="77777777" w:rsidR="009D7CC9" w:rsidRPr="00605E26" w:rsidRDefault="005846CC" w:rsidP="00BE1EEB">
      <w:pPr>
        <w:spacing w:before="0" w:line="336" w:lineRule="auto"/>
        <w:ind w:leftChars="2448" w:left="5386" w:right="143" w:firstLine="0"/>
        <w:rPr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  <w:lang w:val="be-BY"/>
        </w:rPr>
        <w:t xml:space="preserve">    Голда</w:t>
      </w:r>
      <w:r w:rsidR="009D7CC9">
        <w:rPr>
          <w:sz w:val="28"/>
          <w:szCs w:val="28"/>
          <w:u w:val="single"/>
          <w:lang w:val="be-BY"/>
        </w:rPr>
        <w:t xml:space="preserve"> </w:t>
      </w:r>
      <w:r>
        <w:rPr>
          <w:sz w:val="28"/>
          <w:szCs w:val="28"/>
          <w:u w:val="single"/>
          <w:lang w:val="be-BY"/>
        </w:rPr>
        <w:t>О</w:t>
      </w:r>
      <w:r w:rsidR="009D7CC9">
        <w:rPr>
          <w:sz w:val="28"/>
          <w:szCs w:val="28"/>
          <w:u w:val="single"/>
          <w:lang w:val="be-BY"/>
        </w:rPr>
        <w:t>.</w:t>
      </w:r>
      <w:r>
        <w:rPr>
          <w:sz w:val="28"/>
          <w:szCs w:val="28"/>
          <w:u w:val="single"/>
          <w:lang w:val="be-BY"/>
        </w:rPr>
        <w:t>А</w:t>
      </w:r>
      <w:r w:rsidR="008D7AAF">
        <w:rPr>
          <w:sz w:val="28"/>
          <w:szCs w:val="28"/>
          <w:u w:val="single"/>
          <w:lang w:val="be-BY"/>
        </w:rPr>
        <w:t>.</w:t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 w:rsidR="008D7AAF">
        <w:rPr>
          <w:sz w:val="28"/>
          <w:szCs w:val="28"/>
          <w:u w:val="single"/>
          <w:lang w:val="be-BY"/>
        </w:rPr>
        <w:t xml:space="preserve"> 20</w:t>
      </w:r>
      <w:r>
        <w:rPr>
          <w:sz w:val="28"/>
          <w:szCs w:val="28"/>
          <w:u w:val="single"/>
          <w:lang w:val="be-BY"/>
        </w:rPr>
        <w:t>26</w:t>
      </w:r>
      <w:r w:rsidR="009D7CC9">
        <w:rPr>
          <w:sz w:val="28"/>
          <w:szCs w:val="28"/>
          <w:u w:val="single"/>
          <w:lang w:val="be-BY"/>
        </w:rPr>
        <w:t xml:space="preserve">  г.</w:t>
      </w:r>
    </w:p>
    <w:p w14:paraId="2836FF18" w14:textId="77777777" w:rsidR="009D7CC9" w:rsidRDefault="009D7CC9" w:rsidP="00BE1EEB">
      <w:pPr>
        <w:spacing w:before="0" w:line="336" w:lineRule="auto"/>
        <w:ind w:left="78" w:right="143" w:hangingChars="28" w:hanging="78"/>
        <w:rPr>
          <w:sz w:val="28"/>
          <w:szCs w:val="28"/>
          <w:lang w:val="be-BY"/>
        </w:rPr>
      </w:pPr>
    </w:p>
    <w:p w14:paraId="60E50A9E" w14:textId="77777777" w:rsidR="009D7CC9" w:rsidRDefault="009D7CC9" w:rsidP="005B447B">
      <w:pPr>
        <w:spacing w:before="0" w:line="240" w:lineRule="auto"/>
        <w:ind w:left="78" w:right="143" w:hangingChars="28" w:hanging="78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ЗАДАНИЕ</w:t>
      </w:r>
    </w:p>
    <w:p w14:paraId="4DD53381" w14:textId="77777777" w:rsidR="009D7CC9" w:rsidRDefault="009D7CC9" w:rsidP="005B447B">
      <w:pPr>
        <w:spacing w:before="0" w:line="240" w:lineRule="auto"/>
        <w:ind w:left="78" w:right="143" w:hangingChars="28" w:hanging="78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по курсовому проектированию</w:t>
      </w:r>
    </w:p>
    <w:p w14:paraId="0725A91E" w14:textId="77777777" w:rsidR="009D7CC9" w:rsidRDefault="009D7CC9" w:rsidP="00BE1EEB">
      <w:pPr>
        <w:spacing w:before="0" w:line="336" w:lineRule="auto"/>
        <w:ind w:left="78" w:right="143" w:hangingChars="28" w:hanging="78"/>
        <w:jc w:val="center"/>
        <w:rPr>
          <w:sz w:val="28"/>
          <w:szCs w:val="28"/>
          <w:lang w:val="be-BY"/>
        </w:rPr>
      </w:pPr>
    </w:p>
    <w:p w14:paraId="4AD5A1CA" w14:textId="77777777" w:rsidR="009D7CC9" w:rsidRDefault="009D7CC9" w:rsidP="00BE1EEB">
      <w:pPr>
        <w:spacing w:before="0" w:line="336" w:lineRule="auto"/>
        <w:ind w:left="78" w:right="143" w:hangingChars="28" w:hanging="78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Студенту </w:t>
      </w:r>
      <w:r>
        <w:rPr>
          <w:sz w:val="28"/>
          <w:szCs w:val="28"/>
          <w:u w:val="single"/>
          <w:lang w:val="be-BY"/>
        </w:rPr>
        <w:t>  </w:t>
      </w:r>
      <w:r w:rsidR="008F4792">
        <w:rPr>
          <w:sz w:val="28"/>
          <w:szCs w:val="28"/>
          <w:u w:val="single"/>
          <w:lang w:val="be-BY"/>
        </w:rPr>
        <w:t xml:space="preserve">           </w:t>
      </w:r>
      <w:r w:rsidR="008E3566">
        <w:rPr>
          <w:sz w:val="28"/>
          <w:szCs w:val="28"/>
          <w:u w:val="single"/>
          <w:lang w:val="be-BY"/>
        </w:rPr>
        <w:t xml:space="preserve"> Ушакову Александру Дмитриевичу</w:t>
      </w:r>
      <w:r>
        <w:rPr>
          <w:color w:val="FFFFFF"/>
          <w:sz w:val="28"/>
          <w:szCs w:val="28"/>
          <w:u w:val="single" w:color="000000"/>
          <w:lang w:val="be-BY"/>
        </w:rPr>
        <w:t>–––––––––––––</w:t>
      </w:r>
    </w:p>
    <w:p w14:paraId="00AC9D93" w14:textId="77777777" w:rsidR="009D7CC9" w:rsidRDefault="009D7CC9" w:rsidP="00552053">
      <w:pPr>
        <w:spacing w:before="0" w:line="336" w:lineRule="auto"/>
        <w:ind w:left="0" w:right="29" w:hanging="1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1.</w:t>
      </w:r>
      <w:r w:rsidR="00C81A58">
        <w:rPr>
          <w:sz w:val="28"/>
          <w:szCs w:val="28"/>
          <w:lang w:val="be-BY"/>
        </w:rPr>
        <w:t> </w:t>
      </w:r>
      <w:r>
        <w:rPr>
          <w:sz w:val="28"/>
          <w:szCs w:val="28"/>
          <w:lang w:val="be-BY"/>
        </w:rPr>
        <w:t xml:space="preserve">Тема работы </w:t>
      </w:r>
      <w:r>
        <w:rPr>
          <w:sz w:val="28"/>
          <w:szCs w:val="28"/>
          <w:u w:val="single"/>
          <w:lang w:val="be-BY"/>
        </w:rPr>
        <w:t>  </w:t>
      </w:r>
      <w:r w:rsidR="008F4792">
        <w:rPr>
          <w:sz w:val="28"/>
          <w:szCs w:val="28"/>
          <w:u w:val="single"/>
          <w:lang w:val="be-BY"/>
        </w:rPr>
        <w:t xml:space="preserve">       </w:t>
      </w:r>
      <w:r w:rsidR="008E3566" w:rsidRPr="008E3566">
        <w:rPr>
          <w:sz w:val="28"/>
          <w:szCs w:val="28"/>
          <w:u w:val="single"/>
        </w:rPr>
        <w:t>Веб-приложение для изучения иностранных языков</w:t>
      </w:r>
    </w:p>
    <w:p w14:paraId="7925C60C" w14:textId="77777777" w:rsidR="009D7CC9" w:rsidRPr="005B447B" w:rsidRDefault="009D7CC9" w:rsidP="00552053">
      <w:pPr>
        <w:spacing w:before="0" w:line="336" w:lineRule="auto"/>
        <w:ind w:left="0" w:right="29" w:hanging="1"/>
        <w:rPr>
          <w:sz w:val="28"/>
          <w:szCs w:val="28"/>
          <w:u w:val="single"/>
        </w:rPr>
      </w:pPr>
      <w:r>
        <w:rPr>
          <w:sz w:val="28"/>
          <w:szCs w:val="28"/>
          <w:lang w:val="be-BY"/>
        </w:rPr>
        <w:t>2.</w:t>
      </w:r>
      <w:r w:rsidR="00C81A58">
        <w:rPr>
          <w:sz w:val="28"/>
          <w:szCs w:val="28"/>
          <w:lang w:val="be-BY"/>
        </w:rPr>
        <w:t> </w:t>
      </w:r>
      <w:r>
        <w:rPr>
          <w:sz w:val="28"/>
          <w:szCs w:val="28"/>
        </w:rPr>
        <w:t xml:space="preserve">Срок сдачи студентом законченной </w:t>
      </w:r>
      <w:r>
        <w:rPr>
          <w:sz w:val="28"/>
          <w:szCs w:val="28"/>
          <w:lang w:val="be-BY"/>
        </w:rPr>
        <w:t>работы</w:t>
      </w:r>
      <w:r w:rsidR="009E208B">
        <w:rPr>
          <w:color w:val="FFFFFF"/>
          <w:sz w:val="28"/>
          <w:szCs w:val="28"/>
          <w:u w:val="single"/>
          <w:lang w:val="be-BY"/>
        </w:rPr>
        <w:t xml:space="preserve"> </w:t>
      </w:r>
      <w:r w:rsidR="005B447B">
        <w:rPr>
          <w:sz w:val="28"/>
          <w:szCs w:val="28"/>
          <w:u w:val="single"/>
        </w:rPr>
        <w:tab/>
      </w:r>
      <w:r w:rsidR="005B447B">
        <w:rPr>
          <w:sz w:val="28"/>
          <w:szCs w:val="28"/>
          <w:u w:val="single"/>
        </w:rPr>
        <w:tab/>
      </w:r>
      <w:r w:rsidR="00706E49">
        <w:rPr>
          <w:sz w:val="28"/>
          <w:szCs w:val="28"/>
          <w:u w:val="single"/>
        </w:rPr>
        <w:t>21</w:t>
      </w:r>
      <w:r w:rsidR="00EE5607" w:rsidRPr="00954077">
        <w:rPr>
          <w:sz w:val="28"/>
          <w:szCs w:val="28"/>
          <w:u w:val="single"/>
        </w:rPr>
        <w:t>.</w:t>
      </w:r>
      <w:r w:rsidR="00706E49">
        <w:rPr>
          <w:sz w:val="28"/>
          <w:szCs w:val="28"/>
          <w:u w:val="single"/>
        </w:rPr>
        <w:t>12</w:t>
      </w:r>
      <w:r w:rsidR="00062D99" w:rsidRPr="00706E49">
        <w:rPr>
          <w:sz w:val="28"/>
          <w:szCs w:val="28"/>
          <w:u w:val="single"/>
        </w:rPr>
        <w:t>.</w:t>
      </w:r>
      <w:r w:rsidR="00EE5607" w:rsidRPr="00954077">
        <w:rPr>
          <w:sz w:val="28"/>
          <w:szCs w:val="28"/>
          <w:u w:val="single"/>
        </w:rPr>
        <w:t>2026</w:t>
      </w:r>
      <w:r w:rsidR="00EE5607">
        <w:rPr>
          <w:sz w:val="28"/>
          <w:szCs w:val="28"/>
          <w:u w:val="single"/>
        </w:rPr>
        <w:tab/>
      </w:r>
      <w:r w:rsidR="005B447B">
        <w:rPr>
          <w:sz w:val="28"/>
          <w:szCs w:val="28"/>
          <w:u w:val="single"/>
        </w:rPr>
        <w:tab/>
      </w:r>
      <w:r w:rsidR="005B447B">
        <w:rPr>
          <w:sz w:val="28"/>
          <w:szCs w:val="28"/>
          <w:u w:val="single"/>
        </w:rPr>
        <w:tab/>
      </w:r>
    </w:p>
    <w:p w14:paraId="392BBCA9" w14:textId="6F6E8BE7" w:rsidR="009D7CC9" w:rsidRDefault="009D7CC9" w:rsidP="00552053">
      <w:pPr>
        <w:tabs>
          <w:tab w:val="left" w:pos="9006"/>
        </w:tabs>
        <w:spacing w:before="0" w:line="336" w:lineRule="auto"/>
        <w:ind w:left="0" w:right="29" w:hanging="1"/>
        <w:rPr>
          <w:sz w:val="28"/>
          <w:szCs w:val="28"/>
          <w:u w:val="single"/>
        </w:rPr>
      </w:pPr>
      <w:r>
        <w:rPr>
          <w:sz w:val="28"/>
          <w:szCs w:val="28"/>
          <w:lang w:val="be-BY"/>
        </w:rPr>
        <w:t>3.</w:t>
      </w:r>
      <w:r w:rsidR="00C81A58">
        <w:rPr>
          <w:sz w:val="28"/>
          <w:szCs w:val="28"/>
          <w:lang w:val="be-BY"/>
        </w:rPr>
        <w:t> </w:t>
      </w:r>
      <w:r>
        <w:rPr>
          <w:sz w:val="28"/>
          <w:szCs w:val="28"/>
        </w:rPr>
        <w:t>Исходные данные к работе</w:t>
      </w:r>
      <w:r>
        <w:rPr>
          <w:sz w:val="28"/>
          <w:szCs w:val="28"/>
          <w:lang w:val="be-BY"/>
        </w:rPr>
        <w:t xml:space="preserve"> </w:t>
      </w:r>
      <w:r w:rsidR="009E208B">
        <w:rPr>
          <w:sz w:val="28"/>
          <w:szCs w:val="28"/>
          <w:u w:val="single"/>
          <w:lang w:val="be-BY"/>
        </w:rPr>
        <w:t xml:space="preserve">  </w:t>
      </w:r>
      <w:r w:rsidR="003C6384" w:rsidRPr="003C6384">
        <w:rPr>
          <w:sz w:val="28"/>
          <w:szCs w:val="28"/>
          <w:u w:val="single"/>
        </w:rPr>
        <w:t xml:space="preserve">Платформа: разработку вести на Windows OS с использованием Next.js (TypeScript) для клиентской и серверной частей; API реализовать через REST API на Route Handlers; база данных </w:t>
      </w:r>
      <w:r w:rsidR="00C365F4">
        <w:rPr>
          <w:sz w:val="28"/>
          <w:szCs w:val="28"/>
          <w:u w:val="single"/>
        </w:rPr>
        <w:t>–</w:t>
      </w:r>
      <w:r w:rsidR="003C6384" w:rsidRPr="003C6384">
        <w:rPr>
          <w:sz w:val="28"/>
          <w:szCs w:val="28"/>
          <w:u w:val="single"/>
        </w:rPr>
        <w:t xml:space="preserve"> MongoDB с Mongoose; Функциональность: веб-приложение для изучения иностранных языков с регистрацией и входом пользователей, CRUD-операциями для учебных материалов, поиском и сортировкой записей, проверкой входящих данных и шифрованием паролей с помощью bcrypt; Визуальное отображение приложения: реализовать адаптивную верстку; формы регистрации и авторизации; личный кабинет с разделами для изучения слов, уроков и прогресса; интерфейсы создания, редактирования, удаления и поиска записей; интеграцию со сторонним сервисом перевода; уведомления через Server-Sent Events (SSE) с использованием Route Handler; проект вести в Git с репозиторием GitHub.</w:t>
      </w:r>
      <w:r w:rsidR="00A03B30">
        <w:rPr>
          <w:sz w:val="28"/>
          <w:szCs w:val="28"/>
          <w:u w:val="single"/>
        </w:rPr>
        <w:tab/>
      </w:r>
      <w:r w:rsidR="00346F10">
        <w:rPr>
          <w:sz w:val="28"/>
          <w:szCs w:val="28"/>
          <w:u w:val="single"/>
        </w:rPr>
        <w:t xml:space="preserve"> </w:t>
      </w:r>
      <w:r w:rsidR="00A03B30">
        <w:rPr>
          <w:sz w:val="28"/>
          <w:szCs w:val="28"/>
          <w:u w:val="single"/>
        </w:rPr>
        <w:t xml:space="preserve">  </w:t>
      </w:r>
      <w:r w:rsidR="00A03B30" w:rsidRPr="00EE5607">
        <w:rPr>
          <w:sz w:val="28"/>
          <w:szCs w:val="28"/>
          <w:u w:val="single"/>
        </w:rPr>
        <w:tab/>
      </w:r>
      <w:r w:rsidR="00A03B30">
        <w:rPr>
          <w:sz w:val="28"/>
          <w:szCs w:val="28"/>
          <w:u w:val="single"/>
        </w:rPr>
        <w:t xml:space="preserve">  </w:t>
      </w:r>
      <w:r w:rsidRPr="00B81BD2">
        <w:rPr>
          <w:sz w:val="28"/>
          <w:szCs w:val="28"/>
          <w:u w:val="single"/>
        </w:rPr>
        <w:t xml:space="preserve"> </w:t>
      </w:r>
    </w:p>
    <w:p w14:paraId="5DF17FFA" w14:textId="77777777" w:rsidR="009D7CC9" w:rsidRDefault="009D7CC9" w:rsidP="00552053">
      <w:pPr>
        <w:tabs>
          <w:tab w:val="left" w:pos="9006"/>
        </w:tabs>
        <w:spacing w:before="0" w:line="336" w:lineRule="auto"/>
        <w:ind w:left="0" w:right="29" w:hanging="1"/>
        <w:rPr>
          <w:rFonts w:ascii="Fixedsys" w:hAnsi="Fixedsys" w:cs="Fixedsys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>4.</w:t>
      </w:r>
      <w:r w:rsidR="00C81A58">
        <w:rPr>
          <w:spacing w:val="-6"/>
          <w:sz w:val="28"/>
          <w:szCs w:val="28"/>
          <w:lang w:val="be-BY"/>
        </w:rPr>
        <w:t> </w:t>
      </w:r>
      <w:r>
        <w:rPr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14C778D5" w14:textId="77777777" w:rsidR="00AB447E" w:rsidRPr="00BB09C0" w:rsidRDefault="00AB447E" w:rsidP="00552053">
      <w:pPr>
        <w:tabs>
          <w:tab w:val="left" w:pos="9006"/>
        </w:tabs>
        <w:spacing w:before="0" w:line="336" w:lineRule="auto"/>
        <w:ind w:left="0" w:right="29" w:hanging="1"/>
        <w:rPr>
          <w:spacing w:val="-6"/>
          <w:sz w:val="28"/>
          <w:szCs w:val="28"/>
          <w:u w:val="single"/>
          <w:lang w:val="be-BY"/>
        </w:rPr>
      </w:pPr>
      <w:r w:rsidRPr="00BB09C0">
        <w:rPr>
          <w:spacing w:val="-6"/>
          <w:sz w:val="28"/>
          <w:szCs w:val="28"/>
          <w:u w:val="single"/>
          <w:lang w:val="be-BY"/>
        </w:rPr>
        <w:t>Введение</w:t>
      </w:r>
      <w:r>
        <w:rPr>
          <w:spacing w:val="-6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43734325" w14:textId="77777777" w:rsidR="00AB447E" w:rsidRDefault="00AB447E" w:rsidP="00552053">
      <w:pPr>
        <w:tabs>
          <w:tab w:val="left" w:pos="9006"/>
        </w:tabs>
        <w:spacing w:before="0" w:line="336" w:lineRule="auto"/>
        <w:ind w:left="0" w:right="29" w:hanging="1"/>
        <w:rPr>
          <w:spacing w:val="-6"/>
          <w:sz w:val="28"/>
          <w:szCs w:val="28"/>
          <w:u w:val="single"/>
        </w:rPr>
      </w:pPr>
      <w:r w:rsidRPr="00BB09C0">
        <w:rPr>
          <w:spacing w:val="-6"/>
          <w:sz w:val="28"/>
          <w:szCs w:val="28"/>
          <w:u w:val="single"/>
        </w:rPr>
        <w:t>1</w:t>
      </w:r>
      <w:r w:rsidR="00C81A58">
        <w:rPr>
          <w:spacing w:val="-6"/>
          <w:sz w:val="28"/>
          <w:szCs w:val="28"/>
          <w:u w:val="single"/>
        </w:rPr>
        <w:t> </w:t>
      </w:r>
      <w:r w:rsidRPr="00BB09C0">
        <w:rPr>
          <w:spacing w:val="-6"/>
          <w:sz w:val="28"/>
          <w:szCs w:val="28"/>
          <w:u w:val="single"/>
        </w:rPr>
        <w:t xml:space="preserve">Анализ </w:t>
      </w:r>
      <w:r>
        <w:rPr>
          <w:spacing w:val="-6"/>
          <w:sz w:val="28"/>
          <w:szCs w:val="28"/>
          <w:u w:val="single"/>
        </w:rPr>
        <w:t>предметной области и существующих аналогов                                         </w:t>
      </w:r>
    </w:p>
    <w:p w14:paraId="37E3AC06" w14:textId="77777777" w:rsidR="00AB447E" w:rsidRPr="00BB09C0" w:rsidRDefault="00AB447E" w:rsidP="00552053">
      <w:pPr>
        <w:tabs>
          <w:tab w:val="left" w:pos="9006"/>
        </w:tabs>
        <w:spacing w:before="0" w:line="336" w:lineRule="auto"/>
        <w:ind w:left="0" w:right="29" w:hanging="1"/>
        <w:rPr>
          <w:spacing w:val="-6"/>
          <w:sz w:val="28"/>
          <w:szCs w:val="28"/>
          <w:u w:val="single"/>
        </w:rPr>
      </w:pPr>
      <w:r w:rsidRPr="00BB09C0">
        <w:rPr>
          <w:spacing w:val="-6"/>
          <w:sz w:val="28"/>
          <w:szCs w:val="28"/>
          <w:u w:val="single"/>
        </w:rPr>
        <w:lastRenderedPageBreak/>
        <w:t>2</w:t>
      </w:r>
      <w:r w:rsidR="00C81A58">
        <w:rPr>
          <w:spacing w:val="-6"/>
          <w:sz w:val="28"/>
          <w:szCs w:val="28"/>
          <w:u w:val="single"/>
        </w:rPr>
        <w:t> </w:t>
      </w:r>
      <w:r w:rsidRPr="00BB09C0">
        <w:rPr>
          <w:spacing w:val="-6"/>
          <w:sz w:val="28"/>
          <w:szCs w:val="28"/>
          <w:u w:val="single"/>
        </w:rPr>
        <w:t>Анализ требований к программному средству и разра</w:t>
      </w:r>
      <w:r>
        <w:rPr>
          <w:spacing w:val="-6"/>
          <w:sz w:val="28"/>
          <w:szCs w:val="28"/>
          <w:u w:val="single"/>
        </w:rPr>
        <w:t>ботка функциональных требований                                                                                                                            </w:t>
      </w:r>
    </w:p>
    <w:p w14:paraId="344B23E5" w14:textId="77777777" w:rsidR="00AB447E" w:rsidRPr="00BB09C0" w:rsidRDefault="00AB447E" w:rsidP="00552053">
      <w:pPr>
        <w:tabs>
          <w:tab w:val="left" w:pos="9006"/>
        </w:tabs>
        <w:spacing w:before="0" w:line="336" w:lineRule="auto"/>
        <w:ind w:left="0" w:right="29" w:hanging="1"/>
        <w:rPr>
          <w:spacing w:val="-6"/>
          <w:sz w:val="28"/>
          <w:szCs w:val="28"/>
          <w:u w:val="single"/>
        </w:rPr>
      </w:pPr>
      <w:r w:rsidRPr="00BB09C0">
        <w:rPr>
          <w:spacing w:val="-6"/>
          <w:sz w:val="28"/>
          <w:szCs w:val="28"/>
          <w:u w:val="single"/>
        </w:rPr>
        <w:t>3</w:t>
      </w:r>
      <w:r w:rsidR="00C81A58">
        <w:rPr>
          <w:spacing w:val="-6"/>
          <w:sz w:val="28"/>
          <w:szCs w:val="28"/>
          <w:u w:val="single"/>
        </w:rPr>
        <w:t> </w:t>
      </w:r>
      <w:r w:rsidRPr="00BB09C0">
        <w:rPr>
          <w:spacing w:val="-6"/>
          <w:sz w:val="28"/>
          <w:szCs w:val="28"/>
          <w:u w:val="single"/>
        </w:rPr>
        <w:t>Проектирование программного средства</w:t>
      </w:r>
      <w:r>
        <w:rPr>
          <w:spacing w:val="-6"/>
          <w:sz w:val="28"/>
          <w:szCs w:val="28"/>
          <w:u w:val="single"/>
        </w:rPr>
        <w:t>                                                                     </w:t>
      </w:r>
    </w:p>
    <w:p w14:paraId="41ACC722" w14:textId="77777777" w:rsidR="00AB447E" w:rsidRPr="00BB09C0" w:rsidRDefault="00AB447E" w:rsidP="00552053">
      <w:pPr>
        <w:tabs>
          <w:tab w:val="left" w:pos="9006"/>
        </w:tabs>
        <w:spacing w:before="0" w:line="336" w:lineRule="auto"/>
        <w:ind w:left="0" w:right="29" w:hanging="1"/>
        <w:rPr>
          <w:spacing w:val="-6"/>
          <w:sz w:val="28"/>
          <w:szCs w:val="28"/>
          <w:u w:val="single"/>
        </w:rPr>
      </w:pPr>
      <w:r w:rsidRPr="00BB09C0">
        <w:rPr>
          <w:spacing w:val="-6"/>
          <w:sz w:val="28"/>
          <w:szCs w:val="28"/>
          <w:u w:val="single"/>
        </w:rPr>
        <w:t>4 Создание (констру</w:t>
      </w:r>
      <w:r>
        <w:rPr>
          <w:spacing w:val="-6"/>
          <w:sz w:val="28"/>
          <w:szCs w:val="28"/>
          <w:u w:val="single"/>
        </w:rPr>
        <w:t>ирование) программного средства                                               </w:t>
      </w:r>
    </w:p>
    <w:p w14:paraId="1C602D02" w14:textId="77777777" w:rsidR="00AB447E" w:rsidRPr="00BB09C0" w:rsidRDefault="00AB447E" w:rsidP="00552053">
      <w:pPr>
        <w:tabs>
          <w:tab w:val="left" w:pos="9006"/>
        </w:tabs>
        <w:spacing w:before="0" w:line="336" w:lineRule="auto"/>
        <w:ind w:left="0" w:right="29" w:hanging="1"/>
        <w:rPr>
          <w:spacing w:val="-6"/>
          <w:sz w:val="28"/>
          <w:szCs w:val="28"/>
          <w:u w:val="single"/>
        </w:rPr>
      </w:pPr>
      <w:r w:rsidRPr="00BB09C0">
        <w:rPr>
          <w:spacing w:val="-6"/>
          <w:sz w:val="28"/>
          <w:szCs w:val="28"/>
          <w:u w:val="single"/>
        </w:rPr>
        <w:t>5</w:t>
      </w:r>
      <w:r w:rsidR="00C81A58">
        <w:rPr>
          <w:spacing w:val="-6"/>
          <w:sz w:val="28"/>
          <w:szCs w:val="28"/>
          <w:u w:val="single"/>
        </w:rPr>
        <w:t> </w:t>
      </w:r>
      <w:r w:rsidRPr="00BB09C0">
        <w:rPr>
          <w:spacing w:val="-6"/>
          <w:sz w:val="28"/>
          <w:szCs w:val="28"/>
          <w:u w:val="single"/>
        </w:rPr>
        <w:t xml:space="preserve">Тестирование, проверка работоспособности </w:t>
      </w:r>
      <w:r>
        <w:rPr>
          <w:spacing w:val="-6"/>
          <w:sz w:val="28"/>
          <w:szCs w:val="28"/>
          <w:u w:val="single"/>
        </w:rPr>
        <w:t>и анализ полученных результатов </w:t>
      </w:r>
    </w:p>
    <w:p w14:paraId="30AB6E69" w14:textId="77777777" w:rsidR="00AB447E" w:rsidRDefault="00AB447E" w:rsidP="00552053">
      <w:pPr>
        <w:tabs>
          <w:tab w:val="left" w:pos="9006"/>
        </w:tabs>
        <w:spacing w:before="0" w:line="336" w:lineRule="auto"/>
        <w:ind w:left="0" w:right="29" w:hanging="1"/>
        <w:rPr>
          <w:spacing w:val="-6"/>
          <w:sz w:val="28"/>
          <w:szCs w:val="28"/>
          <w:u w:val="single"/>
        </w:rPr>
      </w:pPr>
      <w:r w:rsidRPr="00BB09C0">
        <w:rPr>
          <w:spacing w:val="-6"/>
          <w:sz w:val="28"/>
          <w:szCs w:val="28"/>
          <w:u w:val="single"/>
        </w:rPr>
        <w:t>6</w:t>
      </w:r>
      <w:r w:rsidR="00C81A58">
        <w:rPr>
          <w:spacing w:val="-6"/>
          <w:sz w:val="28"/>
          <w:szCs w:val="28"/>
          <w:u w:val="single"/>
        </w:rPr>
        <w:t> </w:t>
      </w:r>
      <w:r w:rsidRPr="00BB09C0">
        <w:rPr>
          <w:spacing w:val="-6"/>
          <w:sz w:val="28"/>
          <w:szCs w:val="28"/>
          <w:u w:val="single"/>
        </w:rPr>
        <w:t>Руководство по установке и использованию</w:t>
      </w:r>
      <w:r>
        <w:rPr>
          <w:spacing w:val="-6"/>
          <w:sz w:val="28"/>
          <w:szCs w:val="28"/>
          <w:u w:val="single"/>
        </w:rPr>
        <w:t>                                                               </w:t>
      </w:r>
    </w:p>
    <w:p w14:paraId="3BB76CF7" w14:textId="77777777" w:rsidR="00AB447E" w:rsidRPr="00BB09C0" w:rsidRDefault="00AB447E" w:rsidP="00552053">
      <w:pPr>
        <w:tabs>
          <w:tab w:val="left" w:pos="9006"/>
        </w:tabs>
        <w:spacing w:before="0" w:line="336" w:lineRule="auto"/>
        <w:ind w:left="0" w:right="29" w:hanging="1"/>
        <w:rPr>
          <w:sz w:val="28"/>
          <w:szCs w:val="28"/>
        </w:rPr>
      </w:pPr>
      <w:r w:rsidRPr="00BB09C0">
        <w:rPr>
          <w:sz w:val="28"/>
          <w:szCs w:val="28"/>
          <w:u w:val="single"/>
        </w:rPr>
        <w:t>Заключение</w:t>
      </w:r>
      <w:r w:rsidRPr="00BB09C0">
        <w:rPr>
          <w:spacing w:val="-6"/>
          <w:sz w:val="28"/>
          <w:szCs w:val="28"/>
          <w:u w:val="single"/>
          <w:lang w:val="be-BY"/>
        </w:rPr>
        <w:t>     </w:t>
      </w:r>
      <w:r>
        <w:rPr>
          <w:spacing w:val="-6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06DC09C3" w14:textId="77777777" w:rsidR="00AB447E" w:rsidRPr="00195EBC" w:rsidRDefault="00AB447E" w:rsidP="00552053">
      <w:pPr>
        <w:tabs>
          <w:tab w:val="left" w:pos="9006"/>
        </w:tabs>
        <w:spacing w:before="0" w:line="336" w:lineRule="auto"/>
        <w:ind w:left="0" w:right="29" w:hanging="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Список использованных</w:t>
      </w:r>
      <w:r w:rsidRPr="00195EB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источников                                                                      </w:t>
      </w:r>
    </w:p>
    <w:p w14:paraId="426F4300" w14:textId="77777777" w:rsidR="009D7CC9" w:rsidRDefault="009D7CC9" w:rsidP="00552053">
      <w:pPr>
        <w:autoSpaceDE w:val="0"/>
        <w:autoSpaceDN w:val="0"/>
        <w:adjustRightInd w:val="0"/>
        <w:spacing w:before="0" w:line="336" w:lineRule="auto"/>
        <w:ind w:left="0" w:hanging="1"/>
        <w:rPr>
          <w:color w:val="808080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>5.</w:t>
      </w:r>
      <w:r w:rsidR="00C81A58">
        <w:rPr>
          <w:spacing w:val="-6"/>
          <w:sz w:val="28"/>
          <w:szCs w:val="28"/>
          <w:lang w:val="be-BY"/>
        </w:rPr>
        <w:t> </w:t>
      </w:r>
      <w:r>
        <w:rPr>
          <w:spacing w:val="-6"/>
          <w:sz w:val="28"/>
          <w:szCs w:val="28"/>
          <w:lang w:val="be-BY"/>
        </w:rPr>
        <w:t>Перечень графического материала (</w:t>
      </w:r>
      <w:r>
        <w:rPr>
          <w:color w:val="000000"/>
          <w:sz w:val="28"/>
          <w:szCs w:val="28"/>
        </w:rPr>
        <w:t>с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точным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обозначением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обязательных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чертежей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графиков</w:t>
      </w:r>
      <w:r>
        <w:rPr>
          <w:spacing w:val="-6"/>
          <w:sz w:val="28"/>
          <w:szCs w:val="28"/>
          <w:lang w:val="be-BY"/>
        </w:rPr>
        <w:t>)</w:t>
      </w:r>
    </w:p>
    <w:p w14:paraId="416A2394" w14:textId="77777777" w:rsidR="009D7CC9" w:rsidRDefault="009D7CC9" w:rsidP="00552053">
      <w:pPr>
        <w:spacing w:before="0" w:line="336" w:lineRule="auto"/>
        <w:ind w:left="0" w:right="29" w:hanging="1"/>
        <w:rPr>
          <w:spacing w:val="-6"/>
          <w:sz w:val="28"/>
          <w:szCs w:val="28"/>
          <w:u w:val="single"/>
        </w:rPr>
      </w:pPr>
      <w:r>
        <w:rPr>
          <w:spacing w:val="-6"/>
          <w:sz w:val="28"/>
          <w:szCs w:val="28"/>
          <w:u w:val="single"/>
        </w:rPr>
        <w:t>1.</w:t>
      </w:r>
      <w:r w:rsidR="00C81A58">
        <w:rPr>
          <w:spacing w:val="-6"/>
          <w:sz w:val="28"/>
          <w:szCs w:val="28"/>
          <w:u w:val="single"/>
        </w:rPr>
        <w:t> </w:t>
      </w:r>
      <w:r w:rsidR="00AB447E">
        <w:rPr>
          <w:spacing w:val="-6"/>
          <w:sz w:val="28"/>
          <w:szCs w:val="28"/>
          <w:u w:val="single"/>
        </w:rPr>
        <w:t>«</w:t>
      </w:r>
      <w:r w:rsidR="008E3566" w:rsidRPr="008E3566">
        <w:rPr>
          <w:sz w:val="28"/>
          <w:szCs w:val="28"/>
          <w:u w:val="single"/>
        </w:rPr>
        <w:t>Веб-приложение для изучения иностранных языков</w:t>
      </w:r>
      <w:r w:rsidR="00AB447E">
        <w:rPr>
          <w:spacing w:val="-6"/>
          <w:sz w:val="28"/>
          <w:szCs w:val="28"/>
          <w:u w:val="single"/>
        </w:rPr>
        <w:t>», А1, схема программы, чертеж.</w:t>
      </w:r>
    </w:p>
    <w:p w14:paraId="1FE3B0AC" w14:textId="77777777" w:rsidR="009D7CC9" w:rsidRDefault="009D7CC9" w:rsidP="00552053">
      <w:pPr>
        <w:spacing w:before="0" w:line="336" w:lineRule="auto"/>
        <w:ind w:left="0" w:right="29" w:hanging="1"/>
        <w:rPr>
          <w:sz w:val="28"/>
          <w:szCs w:val="28"/>
          <w:u w:val="single"/>
        </w:rPr>
      </w:pPr>
      <w:r>
        <w:rPr>
          <w:spacing w:val="-6"/>
          <w:sz w:val="28"/>
          <w:szCs w:val="28"/>
          <w:lang w:val="be-BY"/>
        </w:rPr>
        <w:t>6</w:t>
      </w:r>
      <w:r w:rsidR="003321EE">
        <w:rPr>
          <w:spacing w:val="-6"/>
          <w:sz w:val="28"/>
          <w:szCs w:val="28"/>
          <w:lang w:val="be-BY"/>
        </w:rPr>
        <w:t>.</w:t>
      </w:r>
      <w:r w:rsidR="00C81A58">
        <w:rPr>
          <w:spacing w:val="-6"/>
          <w:sz w:val="28"/>
          <w:szCs w:val="28"/>
          <w:lang w:val="be-BY"/>
        </w:rPr>
        <w:t> </w:t>
      </w:r>
      <w:r w:rsidR="003321EE">
        <w:rPr>
          <w:spacing w:val="-6"/>
          <w:sz w:val="28"/>
          <w:szCs w:val="28"/>
          <w:lang w:val="be-BY"/>
        </w:rPr>
        <w:t>Консультант по курсовому проекту</w:t>
      </w:r>
      <w:r>
        <w:rPr>
          <w:spacing w:val="-6"/>
          <w:sz w:val="28"/>
          <w:szCs w:val="28"/>
          <w:lang w:val="be-BY"/>
        </w:rPr>
        <w:t xml:space="preserve"> </w:t>
      </w:r>
      <w:r>
        <w:rPr>
          <w:color w:val="000000"/>
          <w:sz w:val="28"/>
          <w:szCs w:val="28"/>
        </w:rPr>
        <w:t xml:space="preserve"> </w:t>
      </w:r>
      <w:r w:rsidR="00954077">
        <w:rPr>
          <w:sz w:val="28"/>
          <w:szCs w:val="28"/>
          <w:u w:val="single"/>
        </w:rPr>
        <w:t>Петровская В.В.</w:t>
      </w:r>
    </w:p>
    <w:p w14:paraId="7CFD6A08" w14:textId="77777777" w:rsidR="000D734B" w:rsidRPr="00A60AD5" w:rsidRDefault="000D734B" w:rsidP="00552053">
      <w:pPr>
        <w:spacing w:before="0" w:line="336" w:lineRule="auto"/>
        <w:ind w:left="0" w:right="29" w:hanging="1"/>
        <w:rPr>
          <w:color w:val="000000"/>
          <w:sz w:val="28"/>
          <w:szCs w:val="28"/>
        </w:rPr>
      </w:pPr>
    </w:p>
    <w:p w14:paraId="20D9B3E9" w14:textId="77777777" w:rsidR="009E208B" w:rsidRDefault="009E208B" w:rsidP="00552053">
      <w:pPr>
        <w:autoSpaceDE w:val="0"/>
        <w:autoSpaceDN w:val="0"/>
        <w:adjustRightInd w:val="0"/>
        <w:spacing w:before="0" w:line="336" w:lineRule="auto"/>
        <w:ind w:left="0" w:hanging="1"/>
        <w:rPr>
          <w:color w:val="FFFFFF"/>
          <w:sz w:val="28"/>
          <w:szCs w:val="28"/>
          <w:u w:val="single" w:color="000000"/>
        </w:rPr>
      </w:pPr>
      <w:r>
        <w:rPr>
          <w:spacing w:val="-6"/>
          <w:sz w:val="28"/>
          <w:szCs w:val="28"/>
          <w:lang w:val="be-BY"/>
        </w:rPr>
        <w:t>7.</w:t>
      </w:r>
      <w:r w:rsidR="00C81A58">
        <w:rPr>
          <w:spacing w:val="-6"/>
          <w:sz w:val="28"/>
          <w:szCs w:val="28"/>
          <w:lang w:val="be-BY"/>
        </w:rPr>
        <w:t> </w:t>
      </w:r>
      <w:r>
        <w:rPr>
          <w:spacing w:val="-6"/>
          <w:sz w:val="28"/>
          <w:szCs w:val="28"/>
          <w:lang w:val="be-BY"/>
        </w:rPr>
        <w:t xml:space="preserve">Дата выдачи задания  </w:t>
      </w:r>
      <w:r w:rsidR="00954077">
        <w:rPr>
          <w:spacing w:val="-6"/>
          <w:sz w:val="28"/>
          <w:szCs w:val="28"/>
          <w:u w:val="single"/>
        </w:rPr>
        <w:t>0</w:t>
      </w:r>
      <w:r w:rsidR="00706E49">
        <w:rPr>
          <w:spacing w:val="-6"/>
          <w:sz w:val="28"/>
          <w:szCs w:val="28"/>
          <w:u w:val="single"/>
        </w:rPr>
        <w:t>9</w:t>
      </w:r>
      <w:r w:rsidR="008D7AAF">
        <w:rPr>
          <w:sz w:val="28"/>
          <w:szCs w:val="28"/>
          <w:u w:val="single"/>
        </w:rPr>
        <w:t>.0</w:t>
      </w:r>
      <w:r w:rsidR="00706E49">
        <w:rPr>
          <w:sz w:val="28"/>
          <w:szCs w:val="28"/>
          <w:u w:val="single"/>
        </w:rPr>
        <w:t>9</w:t>
      </w:r>
      <w:r w:rsidR="008D7AAF">
        <w:rPr>
          <w:sz w:val="28"/>
          <w:szCs w:val="28"/>
          <w:u w:val="single"/>
        </w:rPr>
        <w:t>.20</w:t>
      </w:r>
      <w:r w:rsidR="00954077">
        <w:rPr>
          <w:sz w:val="28"/>
          <w:szCs w:val="28"/>
          <w:u w:val="single"/>
        </w:rPr>
        <w:t>26</w:t>
      </w:r>
      <w:r>
        <w:rPr>
          <w:sz w:val="28"/>
          <w:szCs w:val="28"/>
          <w:u w:val="single"/>
        </w:rPr>
        <w:t xml:space="preserve"> г.</w:t>
      </w:r>
      <w:r>
        <w:rPr>
          <w:color w:val="FFFFFF"/>
          <w:sz w:val="28"/>
          <w:szCs w:val="28"/>
          <w:u w:val="single" w:color="000000"/>
        </w:rPr>
        <w:t>––   –</w:t>
      </w:r>
    </w:p>
    <w:p w14:paraId="5AD7C6FD" w14:textId="77777777" w:rsidR="009E208B" w:rsidRDefault="009E208B" w:rsidP="00552053">
      <w:pPr>
        <w:spacing w:before="0" w:line="336" w:lineRule="auto"/>
        <w:ind w:left="0" w:right="28" w:hanging="1"/>
        <w:rPr>
          <w:spacing w:val="-6"/>
          <w:sz w:val="28"/>
          <w:szCs w:val="28"/>
          <w:lang w:val="be-BY"/>
        </w:rPr>
      </w:pPr>
    </w:p>
    <w:p w14:paraId="22F9AD7B" w14:textId="77777777" w:rsidR="009E208B" w:rsidRDefault="009E208B" w:rsidP="00552053">
      <w:pPr>
        <w:spacing w:before="0" w:line="336" w:lineRule="auto"/>
        <w:ind w:left="0" w:right="28" w:hanging="1"/>
        <w:rPr>
          <w:spacing w:val="-6"/>
          <w:sz w:val="28"/>
          <w:szCs w:val="28"/>
          <w:lang w:val="be-BY"/>
        </w:rPr>
      </w:pPr>
      <w:r>
        <w:rPr>
          <w:spacing w:val="-6"/>
          <w:sz w:val="28"/>
          <w:szCs w:val="28"/>
          <w:lang w:val="be-BY"/>
        </w:rPr>
        <w:t>8.</w:t>
      </w:r>
      <w:r w:rsidR="00C81A58">
        <w:rPr>
          <w:spacing w:val="-6"/>
          <w:sz w:val="28"/>
          <w:szCs w:val="28"/>
          <w:lang w:val="be-BY"/>
        </w:rPr>
        <w:t> </w:t>
      </w:r>
      <w:r>
        <w:rPr>
          <w:spacing w:val="-6"/>
          <w:sz w:val="28"/>
          <w:szCs w:val="28"/>
          <w:lang w:val="be-BY"/>
        </w:rPr>
        <w:t>Календарный график работы над проектом на весь период проектирования (</w:t>
      </w:r>
      <w:r>
        <w:rPr>
          <w:color w:val="000000"/>
          <w:sz w:val="28"/>
          <w:szCs w:val="28"/>
        </w:rPr>
        <w:t>с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обозначением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сроков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выполнения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процентом от общего объёма работы</w:t>
      </w:r>
      <w:r>
        <w:rPr>
          <w:spacing w:val="-6"/>
          <w:sz w:val="28"/>
          <w:szCs w:val="28"/>
          <w:lang w:val="be-BY"/>
        </w:rPr>
        <w:t xml:space="preserve">): </w:t>
      </w:r>
    </w:p>
    <w:p w14:paraId="5F810BCB" w14:textId="77777777" w:rsidR="00706E49" w:rsidRPr="00706E49" w:rsidRDefault="00706E49" w:rsidP="00706E49">
      <w:pPr>
        <w:widowControl/>
        <w:spacing w:before="0" w:line="317" w:lineRule="auto"/>
        <w:ind w:left="0" w:right="28" w:firstLine="0"/>
        <w:rPr>
          <w:color w:val="FFFFFF"/>
          <w:sz w:val="28"/>
          <w:szCs w:val="28"/>
          <w:u w:val="single" w:color="000000"/>
        </w:rPr>
      </w:pPr>
      <w:r w:rsidRPr="00706E49">
        <w:rPr>
          <w:sz w:val="28"/>
          <w:szCs w:val="28"/>
          <w:u w:val="single"/>
        </w:rPr>
        <w:t>раздел 1 к 01.10.2026 –  15 % готовности работы;                                                </w:t>
      </w:r>
    </w:p>
    <w:p w14:paraId="74AE48DA" w14:textId="77777777" w:rsidR="00706E49" w:rsidRPr="00706E49" w:rsidRDefault="00706E49" w:rsidP="00706E49">
      <w:pPr>
        <w:widowControl/>
        <w:spacing w:before="0" w:line="317" w:lineRule="auto"/>
        <w:ind w:left="0" w:right="28" w:firstLine="0"/>
        <w:rPr>
          <w:color w:val="FFFFFF"/>
          <w:sz w:val="28"/>
          <w:szCs w:val="28"/>
          <w:u w:val="single" w:color="000000"/>
        </w:rPr>
      </w:pPr>
      <w:r w:rsidRPr="00706E49">
        <w:rPr>
          <w:sz w:val="28"/>
          <w:szCs w:val="28"/>
          <w:u w:val="single"/>
        </w:rPr>
        <w:t>разделы 2, 3 к 29.10.2026 –  30 % готовности работы;                                         </w:t>
      </w:r>
    </w:p>
    <w:p w14:paraId="5D2DD8CA" w14:textId="77777777" w:rsidR="00706E49" w:rsidRPr="00706E49" w:rsidRDefault="00706E49" w:rsidP="00706E49">
      <w:pPr>
        <w:widowControl/>
        <w:spacing w:before="0" w:line="317" w:lineRule="auto"/>
        <w:ind w:left="0" w:right="28" w:firstLine="0"/>
        <w:rPr>
          <w:color w:val="FFFFFF"/>
          <w:sz w:val="28"/>
          <w:szCs w:val="28"/>
          <w:u w:val="single" w:color="000000"/>
        </w:rPr>
      </w:pPr>
      <w:r w:rsidRPr="00706E49">
        <w:rPr>
          <w:sz w:val="28"/>
          <w:szCs w:val="28"/>
          <w:u w:val="single"/>
        </w:rPr>
        <w:t>разделы 4, 5 к 18.11.2026   –  60 % готовности работы;                                        </w:t>
      </w:r>
    </w:p>
    <w:p w14:paraId="42E2B87D" w14:textId="77777777" w:rsidR="00706E49" w:rsidRPr="00706E49" w:rsidRDefault="00706E49" w:rsidP="00706E49">
      <w:pPr>
        <w:widowControl/>
        <w:spacing w:before="0" w:line="317" w:lineRule="auto"/>
        <w:ind w:left="0" w:right="28" w:firstLine="0"/>
        <w:rPr>
          <w:color w:val="FFFFFF"/>
          <w:sz w:val="28"/>
          <w:szCs w:val="28"/>
          <w:u w:val="single" w:color="000000"/>
        </w:rPr>
      </w:pPr>
      <w:r w:rsidRPr="00706E49">
        <w:rPr>
          <w:sz w:val="28"/>
          <w:szCs w:val="28"/>
          <w:u w:val="single"/>
        </w:rPr>
        <w:t>раздел 6 к 02.12.2026 –  90 % готовности работы;                                                </w:t>
      </w:r>
    </w:p>
    <w:p w14:paraId="0ECC7DF6" w14:textId="77777777" w:rsidR="00706E49" w:rsidRPr="00706E49" w:rsidRDefault="00706E49" w:rsidP="00706E49">
      <w:pPr>
        <w:widowControl/>
        <w:spacing w:before="0" w:line="317" w:lineRule="auto"/>
        <w:ind w:left="0" w:right="28" w:firstLine="0"/>
        <w:rPr>
          <w:sz w:val="28"/>
          <w:szCs w:val="28"/>
          <w:u w:val="single"/>
        </w:rPr>
      </w:pPr>
      <w:r w:rsidRPr="00706E49">
        <w:rPr>
          <w:sz w:val="28"/>
          <w:szCs w:val="28"/>
          <w:u w:val="single"/>
        </w:rPr>
        <w:t>оформление пояснительной записки и графического материала к 16.12.2026 – 100 % готовности работы.                                                                                        </w:t>
      </w:r>
    </w:p>
    <w:p w14:paraId="56090515" w14:textId="77777777" w:rsidR="00706E49" w:rsidRPr="00706E49" w:rsidRDefault="00706E49" w:rsidP="00706E49">
      <w:pPr>
        <w:widowControl/>
        <w:spacing w:before="0" w:line="336" w:lineRule="auto"/>
        <w:ind w:left="0" w:right="28" w:firstLine="0"/>
        <w:jc w:val="left"/>
        <w:rPr>
          <w:spacing w:val="-6"/>
          <w:sz w:val="24"/>
          <w:szCs w:val="22"/>
          <w:lang w:val="be-BY"/>
        </w:rPr>
      </w:pPr>
      <w:r w:rsidRPr="00706E49">
        <w:rPr>
          <w:color w:val="000000"/>
          <w:sz w:val="28"/>
          <w:szCs w:val="28"/>
          <w:u w:val="single" w:color="000000"/>
        </w:rPr>
        <w:t>Защита курсового проекта с   16.12 по 21.12 2026 г.</w:t>
      </w:r>
    </w:p>
    <w:p w14:paraId="3314D1BE" w14:textId="77777777" w:rsidR="009E208B" w:rsidRDefault="009E208B" w:rsidP="00552053">
      <w:pPr>
        <w:spacing w:line="336" w:lineRule="auto"/>
        <w:ind w:left="0" w:right="29" w:hanging="1"/>
        <w:jc w:val="right"/>
        <w:rPr>
          <w:spacing w:val="-6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>РУКОВОДИТЕЛЬ</w:t>
      </w:r>
      <w:r w:rsidRPr="00041D06">
        <w:rPr>
          <w:sz w:val="28"/>
          <w:szCs w:val="28"/>
          <w:u w:val="single"/>
        </w:rPr>
        <w:t xml:space="preserve">            </w:t>
      </w:r>
      <w:r w:rsidR="00954077">
        <w:rPr>
          <w:sz w:val="28"/>
          <w:szCs w:val="28"/>
          <w:u w:val="single"/>
        </w:rPr>
        <w:t xml:space="preserve"> </w:t>
      </w:r>
      <w:r w:rsidRPr="00041D06">
        <w:rPr>
          <w:sz w:val="28"/>
          <w:szCs w:val="28"/>
          <w:u w:val="single"/>
        </w:rPr>
        <w:t xml:space="preserve"> </w:t>
      </w:r>
      <w:r w:rsidR="00954077">
        <w:rPr>
          <w:sz w:val="28"/>
          <w:szCs w:val="28"/>
          <w:u w:val="single"/>
        </w:rPr>
        <w:t xml:space="preserve"> </w:t>
      </w:r>
      <w:r w:rsidRPr="00041D06">
        <w:rPr>
          <w:sz w:val="28"/>
          <w:szCs w:val="28"/>
          <w:u w:val="single"/>
        </w:rPr>
        <w:t xml:space="preserve"> </w:t>
      </w:r>
      <w:r w:rsidR="00954077">
        <w:rPr>
          <w:sz w:val="28"/>
          <w:szCs w:val="28"/>
          <w:u w:val="single"/>
        </w:rPr>
        <w:t xml:space="preserve">  </w:t>
      </w:r>
      <w:r w:rsidRPr="00041D06">
        <w:rPr>
          <w:sz w:val="28"/>
          <w:szCs w:val="28"/>
          <w:u w:val="single"/>
        </w:rPr>
        <w:t xml:space="preserve">     </w:t>
      </w:r>
      <w:r w:rsidR="00954077">
        <w:rPr>
          <w:sz w:val="28"/>
          <w:szCs w:val="28"/>
          <w:u w:val="single"/>
        </w:rPr>
        <w:t>В</w:t>
      </w:r>
      <w:r w:rsidRPr="00041D06">
        <w:rPr>
          <w:sz w:val="28"/>
          <w:szCs w:val="28"/>
          <w:u w:val="single"/>
        </w:rPr>
        <w:t xml:space="preserve">.В. </w:t>
      </w:r>
      <w:r w:rsidR="00954077">
        <w:rPr>
          <w:sz w:val="28"/>
          <w:szCs w:val="28"/>
          <w:u w:val="single"/>
        </w:rPr>
        <w:t>Петровская</w:t>
      </w:r>
    </w:p>
    <w:p w14:paraId="40BF3B11" w14:textId="77777777" w:rsidR="009E208B" w:rsidRDefault="009E208B" w:rsidP="00962E01">
      <w:pPr>
        <w:spacing w:before="0" w:line="336" w:lineRule="auto"/>
        <w:ind w:left="0" w:right="29" w:firstLine="3828"/>
        <w:jc w:val="center"/>
        <w:rPr>
          <w:spacing w:val="-6"/>
          <w:sz w:val="20"/>
          <w:szCs w:val="18"/>
          <w:lang w:val="be-BY"/>
        </w:rPr>
      </w:pPr>
      <w:r>
        <w:rPr>
          <w:spacing w:val="-6"/>
          <w:sz w:val="20"/>
          <w:szCs w:val="18"/>
          <w:lang w:val="be-BY"/>
        </w:rPr>
        <w:t>(подпись)</w:t>
      </w:r>
    </w:p>
    <w:p w14:paraId="0349DB3D" w14:textId="77777777" w:rsidR="009E208B" w:rsidRDefault="009E208B" w:rsidP="00552053">
      <w:pPr>
        <w:spacing w:before="0" w:line="336" w:lineRule="auto"/>
        <w:ind w:left="0" w:right="29" w:hanging="1"/>
        <w:rPr>
          <w:sz w:val="14"/>
        </w:rPr>
      </w:pPr>
    </w:p>
    <w:p w14:paraId="436C6164" w14:textId="77777777" w:rsidR="009E208B" w:rsidRDefault="009E208B" w:rsidP="00552053">
      <w:pPr>
        <w:spacing w:before="0" w:line="336" w:lineRule="auto"/>
        <w:ind w:left="0" w:right="29" w:hanging="1"/>
        <w:rPr>
          <w:sz w:val="28"/>
          <w:szCs w:val="28"/>
        </w:rPr>
      </w:pPr>
    </w:p>
    <w:p w14:paraId="2FE115F1" w14:textId="77777777" w:rsidR="009E208B" w:rsidRDefault="009E208B" w:rsidP="00552053">
      <w:pPr>
        <w:spacing w:before="0" w:line="336" w:lineRule="auto"/>
        <w:ind w:left="0" w:right="29" w:hanging="1"/>
        <w:rPr>
          <w:spacing w:val="-6"/>
          <w:sz w:val="28"/>
          <w:szCs w:val="28"/>
        </w:rPr>
      </w:pPr>
      <w:r>
        <w:rPr>
          <w:sz w:val="28"/>
          <w:szCs w:val="28"/>
        </w:rPr>
        <w:t>Задание принял к исполнению</w:t>
      </w:r>
      <w:r>
        <w:rPr>
          <w:color w:val="FFFFFF"/>
          <w:sz w:val="28"/>
          <w:szCs w:val="28"/>
          <w:u w:val="single" w:color="000000"/>
        </w:rPr>
        <w:t xml:space="preserve"> </w:t>
      </w:r>
      <w:r w:rsidRPr="00041D06">
        <w:rPr>
          <w:color w:val="FFFFFF"/>
          <w:sz w:val="28"/>
          <w:szCs w:val="28"/>
          <w:u w:val="single" w:color="000000"/>
        </w:rPr>
        <w:t xml:space="preserve">–––____–– </w:t>
      </w:r>
      <w:r w:rsidRPr="00041D06">
        <w:rPr>
          <w:sz w:val="28"/>
          <w:szCs w:val="28"/>
          <w:u w:val="single"/>
        </w:rPr>
        <w:t xml:space="preserve"> </w:t>
      </w:r>
      <w:r w:rsidR="00041D06">
        <w:rPr>
          <w:sz w:val="28"/>
          <w:szCs w:val="28"/>
          <w:u w:val="single"/>
        </w:rPr>
        <w:t xml:space="preserve">          </w:t>
      </w:r>
      <w:r>
        <w:rPr>
          <w:sz w:val="28"/>
          <w:szCs w:val="28"/>
          <w:u w:val="single"/>
        </w:rPr>
        <w:t xml:space="preserve">    </w:t>
      </w:r>
      <w:r w:rsidR="00C1742C">
        <w:rPr>
          <w:sz w:val="28"/>
          <w:szCs w:val="28"/>
          <w:u w:val="single"/>
        </w:rPr>
        <w:t xml:space="preserve">          </w:t>
      </w:r>
      <w:r w:rsidR="00954077">
        <w:rPr>
          <w:sz w:val="28"/>
          <w:szCs w:val="28"/>
          <w:u w:val="single"/>
        </w:rPr>
        <w:t>0</w:t>
      </w:r>
      <w:r w:rsidR="00706E49">
        <w:rPr>
          <w:sz w:val="28"/>
          <w:szCs w:val="28"/>
          <w:u w:val="single"/>
        </w:rPr>
        <w:t>9</w:t>
      </w:r>
      <w:r w:rsidR="00C1742C">
        <w:rPr>
          <w:sz w:val="28"/>
          <w:szCs w:val="28"/>
          <w:u w:val="single"/>
        </w:rPr>
        <w:t>.0</w:t>
      </w:r>
      <w:r w:rsidR="00706E49">
        <w:rPr>
          <w:sz w:val="28"/>
          <w:szCs w:val="28"/>
          <w:u w:val="single"/>
        </w:rPr>
        <w:t>9</w:t>
      </w:r>
      <w:r w:rsidR="00C1742C">
        <w:rPr>
          <w:sz w:val="28"/>
          <w:szCs w:val="28"/>
          <w:u w:val="single"/>
        </w:rPr>
        <w:t>.20</w:t>
      </w:r>
      <w:r w:rsidR="00954077">
        <w:rPr>
          <w:sz w:val="28"/>
          <w:szCs w:val="28"/>
          <w:u w:val="single"/>
        </w:rPr>
        <w:t>26</w:t>
      </w:r>
      <w:r>
        <w:rPr>
          <w:sz w:val="28"/>
          <w:szCs w:val="28"/>
          <w:u w:val="single"/>
        </w:rPr>
        <w:t xml:space="preserve"> г.  </w:t>
      </w:r>
    </w:p>
    <w:p w14:paraId="69139C82" w14:textId="77777777" w:rsidR="009E208B" w:rsidRDefault="009E208B" w:rsidP="00BE1EEB">
      <w:pPr>
        <w:spacing w:before="0" w:line="336" w:lineRule="auto"/>
        <w:ind w:right="28"/>
        <w:jc w:val="center"/>
        <w:rPr>
          <w:sz w:val="32"/>
        </w:rPr>
      </w:pPr>
      <w:r>
        <w:rPr>
          <w:spacing w:val="-6"/>
          <w:sz w:val="20"/>
          <w:szCs w:val="18"/>
          <w:lang w:val="be-BY"/>
        </w:rPr>
        <w:t xml:space="preserve">                             (дата и подпись студента)</w:t>
      </w:r>
    </w:p>
    <w:p w14:paraId="30681EE3" w14:textId="77777777" w:rsidR="009E208B" w:rsidRDefault="009E208B" w:rsidP="00BE1EEB">
      <w:pPr>
        <w:spacing w:before="0" w:line="336" w:lineRule="auto"/>
        <w:ind w:right="29"/>
        <w:rPr>
          <w:sz w:val="28"/>
        </w:rPr>
      </w:pPr>
    </w:p>
    <w:bookmarkEnd w:id="0"/>
    <w:p w14:paraId="2575C761" w14:textId="77777777" w:rsidR="002049D2" w:rsidRDefault="002049D2" w:rsidP="004A7258">
      <w:pPr>
        <w:spacing w:before="0" w:after="240"/>
        <w:ind w:left="0" w:firstLine="0"/>
      </w:pPr>
    </w:p>
    <w:sectPr w:rsidR="002049D2" w:rsidSect="00C024D2">
      <w:footerReference w:type="even" r:id="rId8"/>
      <w:footerReference w:type="default" r:id="rId9"/>
      <w:endnotePr>
        <w:numFmt w:val="decimal"/>
      </w:endnotePr>
      <w:pgSz w:w="11901" w:h="16817"/>
      <w:pgMar w:top="1134" w:right="851" w:bottom="1134" w:left="1701" w:header="720" w:footer="567" w:gutter="0"/>
      <w:pgNumType w:start="1"/>
      <w:cols w:space="6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B5A32" w14:textId="77777777" w:rsidR="00D87850" w:rsidRDefault="00D87850">
      <w:pPr>
        <w:overflowPunct w:val="0"/>
        <w:autoSpaceDE w:val="0"/>
        <w:autoSpaceDN w:val="0"/>
        <w:adjustRightInd w:val="0"/>
        <w:spacing w:before="0" w:line="240" w:lineRule="auto"/>
        <w:ind w:left="0" w:firstLine="567"/>
        <w:textAlignment w:val="baseline"/>
        <w:rPr>
          <w:sz w:val="28"/>
        </w:rPr>
      </w:pPr>
      <w:r>
        <w:rPr>
          <w:sz w:val="28"/>
        </w:rPr>
        <w:separator/>
      </w:r>
    </w:p>
  </w:endnote>
  <w:endnote w:type="continuationSeparator" w:id="0">
    <w:p w14:paraId="72BBD730" w14:textId="77777777" w:rsidR="00D87850" w:rsidRDefault="00D87850">
      <w:pPr>
        <w:overflowPunct w:val="0"/>
        <w:autoSpaceDE w:val="0"/>
        <w:autoSpaceDN w:val="0"/>
        <w:adjustRightInd w:val="0"/>
        <w:spacing w:before="0" w:line="240" w:lineRule="auto"/>
        <w:ind w:left="0" w:firstLine="567"/>
        <w:textAlignment w:val="baseline"/>
        <w:rPr>
          <w:sz w:val="28"/>
        </w:rPr>
      </w:pPr>
      <w:r>
        <w:rPr>
          <w:sz w:val="28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ixedsys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01A28" w14:textId="77777777" w:rsidR="00222893" w:rsidRDefault="00222893" w:rsidP="00E3478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C884281" w14:textId="77777777" w:rsidR="00222893" w:rsidRDefault="00222893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EA5F2" w14:textId="77777777" w:rsidR="00222893" w:rsidRPr="008904EF" w:rsidRDefault="00222893" w:rsidP="008904E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239A2" w14:textId="77777777" w:rsidR="00D87850" w:rsidRDefault="00D87850">
      <w:pPr>
        <w:overflowPunct w:val="0"/>
        <w:autoSpaceDE w:val="0"/>
        <w:autoSpaceDN w:val="0"/>
        <w:adjustRightInd w:val="0"/>
        <w:spacing w:before="0" w:line="240" w:lineRule="auto"/>
        <w:ind w:left="0" w:firstLine="567"/>
        <w:textAlignment w:val="baseline"/>
        <w:rPr>
          <w:sz w:val="28"/>
        </w:rPr>
      </w:pPr>
      <w:r>
        <w:rPr>
          <w:sz w:val="28"/>
        </w:rPr>
        <w:separator/>
      </w:r>
    </w:p>
  </w:footnote>
  <w:footnote w:type="continuationSeparator" w:id="0">
    <w:p w14:paraId="27F77282" w14:textId="77777777" w:rsidR="00D87850" w:rsidRDefault="00D87850">
      <w:pPr>
        <w:overflowPunct w:val="0"/>
        <w:autoSpaceDE w:val="0"/>
        <w:autoSpaceDN w:val="0"/>
        <w:adjustRightInd w:val="0"/>
        <w:spacing w:before="0" w:line="240" w:lineRule="auto"/>
        <w:ind w:left="0" w:firstLine="567"/>
        <w:textAlignment w:val="baseline"/>
        <w:rPr>
          <w:sz w:val="28"/>
        </w:rPr>
      </w:pPr>
      <w:r>
        <w:rPr>
          <w:sz w:val="28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0C6947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A4DCF4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1D7EEB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E4BE127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91C251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C6D6A0E"/>
    <w:multiLevelType w:val="multilevel"/>
    <w:tmpl w:val="C6AE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60A83"/>
    <w:multiLevelType w:val="hybridMultilevel"/>
    <w:tmpl w:val="B2BC8022"/>
    <w:lvl w:ilvl="0" w:tplc="30BE6C62">
      <w:start w:val="1"/>
      <w:numFmt w:val="decimal"/>
      <w:pStyle w:val="4"/>
      <w:lvlText w:val="4.%1"/>
      <w:lvlJc w:val="left"/>
      <w:pPr>
        <w:ind w:left="1429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A657A"/>
    <w:multiLevelType w:val="hybridMultilevel"/>
    <w:tmpl w:val="0A663108"/>
    <w:lvl w:ilvl="0" w:tplc="60EA47BA">
      <w:start w:val="1"/>
      <w:numFmt w:val="decimal"/>
      <w:pStyle w:val="1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7327E6E"/>
    <w:multiLevelType w:val="hybridMultilevel"/>
    <w:tmpl w:val="47168D4A"/>
    <w:lvl w:ilvl="0" w:tplc="B8AE98C8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8360734"/>
    <w:multiLevelType w:val="hybridMultilevel"/>
    <w:tmpl w:val="8F0073FC"/>
    <w:lvl w:ilvl="0" w:tplc="EF88FBB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DB4398"/>
    <w:multiLevelType w:val="hybridMultilevel"/>
    <w:tmpl w:val="8B82610E"/>
    <w:lvl w:ilvl="0" w:tplc="D090DA48">
      <w:start w:val="1"/>
      <w:numFmt w:val="russianLower"/>
      <w:pStyle w:val="a0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B7555"/>
    <w:multiLevelType w:val="hybridMultilevel"/>
    <w:tmpl w:val="4A561F94"/>
    <w:lvl w:ilvl="0" w:tplc="D1428CC8">
      <w:start w:val="1"/>
      <w:numFmt w:val="decimal"/>
      <w:pStyle w:val="3"/>
      <w:lvlText w:val="3.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21A38"/>
    <w:multiLevelType w:val="hybridMultilevel"/>
    <w:tmpl w:val="3AA89E3C"/>
    <w:lvl w:ilvl="0" w:tplc="48AC8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BE794C"/>
    <w:multiLevelType w:val="hybridMultilevel"/>
    <w:tmpl w:val="4574F038"/>
    <w:lvl w:ilvl="0" w:tplc="7BBE92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932028"/>
    <w:multiLevelType w:val="hybridMultilevel"/>
    <w:tmpl w:val="634A8D64"/>
    <w:lvl w:ilvl="0" w:tplc="CDF0E52E">
      <w:start w:val="1"/>
      <w:numFmt w:val="decimal"/>
      <w:pStyle w:val="5"/>
      <w:lvlText w:val="5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650E46"/>
    <w:multiLevelType w:val="hybridMultilevel"/>
    <w:tmpl w:val="3A924BD2"/>
    <w:lvl w:ilvl="0" w:tplc="48AC86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DC1F51"/>
    <w:multiLevelType w:val="multilevel"/>
    <w:tmpl w:val="5DA86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BC6C6A"/>
    <w:multiLevelType w:val="hybridMultilevel"/>
    <w:tmpl w:val="4B50D462"/>
    <w:lvl w:ilvl="0" w:tplc="41920E22">
      <w:start w:val="1"/>
      <w:numFmt w:val="decimal"/>
      <w:pStyle w:val="a1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C83735"/>
    <w:multiLevelType w:val="hybridMultilevel"/>
    <w:tmpl w:val="65362F14"/>
    <w:lvl w:ilvl="0" w:tplc="722428B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19" w15:restartNumberingAfterBreak="0">
    <w:nsid w:val="3B0B5808"/>
    <w:multiLevelType w:val="multilevel"/>
    <w:tmpl w:val="F7702F3C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20" w15:restartNumberingAfterBreak="0">
    <w:nsid w:val="439E3B15"/>
    <w:multiLevelType w:val="hybridMultilevel"/>
    <w:tmpl w:val="CB5C4432"/>
    <w:lvl w:ilvl="0" w:tplc="48AC8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335832"/>
    <w:multiLevelType w:val="multilevel"/>
    <w:tmpl w:val="7BD8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314A5F"/>
    <w:multiLevelType w:val="hybridMultilevel"/>
    <w:tmpl w:val="C1BE20CA"/>
    <w:lvl w:ilvl="0" w:tplc="48AC8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CE53FF7"/>
    <w:multiLevelType w:val="multilevel"/>
    <w:tmpl w:val="35A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52D1B"/>
    <w:multiLevelType w:val="hybridMultilevel"/>
    <w:tmpl w:val="7E66A948"/>
    <w:lvl w:ilvl="0" w:tplc="C33412F2">
      <w:start w:val="1"/>
      <w:numFmt w:val="decimal"/>
      <w:pStyle w:val="2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E86098"/>
    <w:multiLevelType w:val="hybridMultilevel"/>
    <w:tmpl w:val="B03EEE96"/>
    <w:lvl w:ilvl="0" w:tplc="B0F8B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89E3A44"/>
    <w:multiLevelType w:val="hybridMultilevel"/>
    <w:tmpl w:val="24D8FC0E"/>
    <w:lvl w:ilvl="0" w:tplc="48AC86F4">
      <w:start w:val="1"/>
      <w:numFmt w:val="bullet"/>
      <w:lvlText w:val=""/>
      <w:lvlJc w:val="left"/>
      <w:pPr>
        <w:tabs>
          <w:tab w:val="num" w:pos="1389"/>
        </w:tabs>
        <w:ind w:left="709" w:firstLine="68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2DF3385"/>
    <w:multiLevelType w:val="hybridMultilevel"/>
    <w:tmpl w:val="49DAB118"/>
    <w:lvl w:ilvl="0" w:tplc="48AC86F4">
      <w:start w:val="1"/>
      <w:numFmt w:val="bullet"/>
      <w:lvlText w:val=""/>
      <w:lvlJc w:val="left"/>
      <w:pPr>
        <w:ind w:left="174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28" w15:restartNumberingAfterBreak="0">
    <w:nsid w:val="7AA55C98"/>
    <w:multiLevelType w:val="hybridMultilevel"/>
    <w:tmpl w:val="4BC414C2"/>
    <w:lvl w:ilvl="0" w:tplc="BFE6837E">
      <w:start w:val="1"/>
      <w:numFmt w:val="decimal"/>
      <w:pStyle w:val="10"/>
      <w:lvlText w:val="1.%1"/>
      <w:lvlJc w:val="left"/>
      <w:pPr>
        <w:ind w:left="360" w:hanging="360"/>
      </w:pPr>
      <w:rPr>
        <w:rFonts w:hint="default"/>
      </w:rPr>
    </w:lvl>
    <w:lvl w:ilvl="1" w:tplc="F872C88C" w:tentative="1">
      <w:start w:val="1"/>
      <w:numFmt w:val="lowerLetter"/>
      <w:lvlText w:val="%2."/>
      <w:lvlJc w:val="left"/>
      <w:pPr>
        <w:ind w:left="3960" w:hanging="360"/>
      </w:pPr>
    </w:lvl>
    <w:lvl w:ilvl="2" w:tplc="164A576A" w:tentative="1">
      <w:start w:val="1"/>
      <w:numFmt w:val="lowerRoman"/>
      <w:lvlText w:val="%3."/>
      <w:lvlJc w:val="right"/>
      <w:pPr>
        <w:ind w:left="4680" w:hanging="180"/>
      </w:pPr>
    </w:lvl>
    <w:lvl w:ilvl="3" w:tplc="150855C8" w:tentative="1">
      <w:start w:val="1"/>
      <w:numFmt w:val="decimal"/>
      <w:lvlText w:val="%4."/>
      <w:lvlJc w:val="left"/>
      <w:pPr>
        <w:ind w:left="5400" w:hanging="360"/>
      </w:pPr>
    </w:lvl>
    <w:lvl w:ilvl="4" w:tplc="35DCA4E2" w:tentative="1">
      <w:start w:val="1"/>
      <w:numFmt w:val="lowerLetter"/>
      <w:lvlText w:val="%5."/>
      <w:lvlJc w:val="left"/>
      <w:pPr>
        <w:ind w:left="6120" w:hanging="360"/>
      </w:pPr>
    </w:lvl>
    <w:lvl w:ilvl="5" w:tplc="05F4C716" w:tentative="1">
      <w:start w:val="1"/>
      <w:numFmt w:val="lowerRoman"/>
      <w:lvlText w:val="%6."/>
      <w:lvlJc w:val="right"/>
      <w:pPr>
        <w:ind w:left="6840" w:hanging="180"/>
      </w:pPr>
    </w:lvl>
    <w:lvl w:ilvl="6" w:tplc="0E9CD1C6" w:tentative="1">
      <w:start w:val="1"/>
      <w:numFmt w:val="decimal"/>
      <w:lvlText w:val="%7."/>
      <w:lvlJc w:val="left"/>
      <w:pPr>
        <w:ind w:left="7560" w:hanging="360"/>
      </w:pPr>
    </w:lvl>
    <w:lvl w:ilvl="7" w:tplc="4F6C4B08" w:tentative="1">
      <w:start w:val="1"/>
      <w:numFmt w:val="lowerLetter"/>
      <w:lvlText w:val="%8."/>
      <w:lvlJc w:val="left"/>
      <w:pPr>
        <w:ind w:left="8280" w:hanging="360"/>
      </w:pPr>
    </w:lvl>
    <w:lvl w:ilvl="8" w:tplc="C21E7EEC" w:tentative="1">
      <w:start w:val="1"/>
      <w:numFmt w:val="lowerRoman"/>
      <w:lvlText w:val="%9."/>
      <w:lvlJc w:val="right"/>
      <w:pPr>
        <w:ind w:left="9000" w:hanging="180"/>
      </w:pPr>
    </w:lvl>
  </w:abstractNum>
  <w:num w:numId="1" w16cid:durableId="1155300345">
    <w:abstractNumId w:val="18"/>
  </w:num>
  <w:num w:numId="2" w16cid:durableId="1860392475">
    <w:abstractNumId w:val="13"/>
  </w:num>
  <w:num w:numId="3" w16cid:durableId="97527577">
    <w:abstractNumId w:val="26"/>
  </w:num>
  <w:num w:numId="4" w16cid:durableId="1505897455">
    <w:abstractNumId w:val="15"/>
  </w:num>
  <w:num w:numId="5" w16cid:durableId="1121218765">
    <w:abstractNumId w:val="15"/>
  </w:num>
  <w:num w:numId="6" w16cid:durableId="728772430">
    <w:abstractNumId w:val="25"/>
  </w:num>
  <w:num w:numId="7" w16cid:durableId="178011586">
    <w:abstractNumId w:val="3"/>
  </w:num>
  <w:num w:numId="8" w16cid:durableId="1433209820">
    <w:abstractNumId w:val="4"/>
  </w:num>
  <w:num w:numId="9" w16cid:durableId="1758791410">
    <w:abstractNumId w:val="2"/>
  </w:num>
  <w:num w:numId="10" w16cid:durableId="1501461265">
    <w:abstractNumId w:val="1"/>
  </w:num>
  <w:num w:numId="11" w16cid:durableId="1723746412">
    <w:abstractNumId w:val="0"/>
  </w:num>
  <w:num w:numId="12" w16cid:durableId="1784155394">
    <w:abstractNumId w:val="27"/>
  </w:num>
  <w:num w:numId="13" w16cid:durableId="1006981033">
    <w:abstractNumId w:val="22"/>
  </w:num>
  <w:num w:numId="14" w16cid:durableId="1299988994">
    <w:abstractNumId w:val="5"/>
  </w:num>
  <w:num w:numId="15" w16cid:durableId="1596404304">
    <w:abstractNumId w:val="23"/>
  </w:num>
  <w:num w:numId="16" w16cid:durableId="1373117194">
    <w:abstractNumId w:val="12"/>
  </w:num>
  <w:num w:numId="17" w16cid:durableId="1847741482">
    <w:abstractNumId w:val="16"/>
  </w:num>
  <w:num w:numId="18" w16cid:durableId="1284463672">
    <w:abstractNumId w:val="21"/>
  </w:num>
  <w:num w:numId="19" w16cid:durableId="1007750805">
    <w:abstractNumId w:val="8"/>
  </w:num>
  <w:num w:numId="20" w16cid:durableId="165750555">
    <w:abstractNumId w:val="20"/>
  </w:num>
  <w:num w:numId="21" w16cid:durableId="134689635">
    <w:abstractNumId w:val="7"/>
  </w:num>
  <w:num w:numId="22" w16cid:durableId="284775184">
    <w:abstractNumId w:val="24"/>
  </w:num>
  <w:num w:numId="23" w16cid:durableId="478301053">
    <w:abstractNumId w:val="28"/>
  </w:num>
  <w:num w:numId="24" w16cid:durableId="1856073519">
    <w:abstractNumId w:val="19"/>
  </w:num>
  <w:num w:numId="25" w16cid:durableId="1266573066">
    <w:abstractNumId w:val="11"/>
  </w:num>
  <w:num w:numId="26" w16cid:durableId="2062901749">
    <w:abstractNumId w:val="6"/>
  </w:num>
  <w:num w:numId="27" w16cid:durableId="1336834466">
    <w:abstractNumId w:val="10"/>
  </w:num>
  <w:num w:numId="28" w16cid:durableId="274290516">
    <w:abstractNumId w:val="17"/>
  </w:num>
  <w:num w:numId="29" w16cid:durableId="443113466">
    <w:abstractNumId w:val="9"/>
  </w:num>
  <w:num w:numId="30" w16cid:durableId="5508444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nvelopes"/>
    <w:dataType w:val="textFile"/>
    <w:activeRecord w:val="-1"/>
  </w:mailMerge>
  <w:defaultTabStop w:val="709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850"/>
    <w:rsid w:val="00000E49"/>
    <w:rsid w:val="000025F4"/>
    <w:rsid w:val="000042DC"/>
    <w:rsid w:val="000076E6"/>
    <w:rsid w:val="00016956"/>
    <w:rsid w:val="00021178"/>
    <w:rsid w:val="0002190A"/>
    <w:rsid w:val="0003263D"/>
    <w:rsid w:val="00033134"/>
    <w:rsid w:val="00041D06"/>
    <w:rsid w:val="0005070E"/>
    <w:rsid w:val="00051327"/>
    <w:rsid w:val="00053F4C"/>
    <w:rsid w:val="0005471A"/>
    <w:rsid w:val="000608CB"/>
    <w:rsid w:val="00062D99"/>
    <w:rsid w:val="00066361"/>
    <w:rsid w:val="00084174"/>
    <w:rsid w:val="00094DEC"/>
    <w:rsid w:val="000A252D"/>
    <w:rsid w:val="000B0022"/>
    <w:rsid w:val="000B31FA"/>
    <w:rsid w:val="000B54C9"/>
    <w:rsid w:val="000C0EC9"/>
    <w:rsid w:val="000C2A06"/>
    <w:rsid w:val="000C3E49"/>
    <w:rsid w:val="000C50DB"/>
    <w:rsid w:val="000C6955"/>
    <w:rsid w:val="000D1D19"/>
    <w:rsid w:val="000D734B"/>
    <w:rsid w:val="000F4494"/>
    <w:rsid w:val="00101471"/>
    <w:rsid w:val="00124B08"/>
    <w:rsid w:val="00126C52"/>
    <w:rsid w:val="001338D2"/>
    <w:rsid w:val="001354C9"/>
    <w:rsid w:val="001355F5"/>
    <w:rsid w:val="00140E94"/>
    <w:rsid w:val="001418B4"/>
    <w:rsid w:val="001502FE"/>
    <w:rsid w:val="00167C36"/>
    <w:rsid w:val="00174652"/>
    <w:rsid w:val="0017480E"/>
    <w:rsid w:val="0017600A"/>
    <w:rsid w:val="00195EBC"/>
    <w:rsid w:val="001A2F42"/>
    <w:rsid w:val="001A7763"/>
    <w:rsid w:val="001B40C3"/>
    <w:rsid w:val="001C17C4"/>
    <w:rsid w:val="001C180D"/>
    <w:rsid w:val="001C1869"/>
    <w:rsid w:val="001D1B48"/>
    <w:rsid w:val="001D27E3"/>
    <w:rsid w:val="001E5A39"/>
    <w:rsid w:val="001E6BF1"/>
    <w:rsid w:val="001F01FC"/>
    <w:rsid w:val="001F58D6"/>
    <w:rsid w:val="00202F45"/>
    <w:rsid w:val="00202F84"/>
    <w:rsid w:val="002049D2"/>
    <w:rsid w:val="00207C04"/>
    <w:rsid w:val="002162D7"/>
    <w:rsid w:val="002215A6"/>
    <w:rsid w:val="00222893"/>
    <w:rsid w:val="00223282"/>
    <w:rsid w:val="002365DC"/>
    <w:rsid w:val="0024074C"/>
    <w:rsid w:val="002423D3"/>
    <w:rsid w:val="00262C3B"/>
    <w:rsid w:val="00264274"/>
    <w:rsid w:val="00265396"/>
    <w:rsid w:val="00265BAB"/>
    <w:rsid w:val="002700D7"/>
    <w:rsid w:val="002765BB"/>
    <w:rsid w:val="00282E24"/>
    <w:rsid w:val="00285609"/>
    <w:rsid w:val="00285819"/>
    <w:rsid w:val="002921AB"/>
    <w:rsid w:val="002A3DB8"/>
    <w:rsid w:val="002C0B75"/>
    <w:rsid w:val="002C0DA6"/>
    <w:rsid w:val="002C77C9"/>
    <w:rsid w:val="002D160B"/>
    <w:rsid w:val="002D5649"/>
    <w:rsid w:val="002D6E0C"/>
    <w:rsid w:val="002E69C2"/>
    <w:rsid w:val="002E7BDD"/>
    <w:rsid w:val="002F5577"/>
    <w:rsid w:val="002F6C6D"/>
    <w:rsid w:val="00311783"/>
    <w:rsid w:val="003137EF"/>
    <w:rsid w:val="00317957"/>
    <w:rsid w:val="00321E9A"/>
    <w:rsid w:val="00326872"/>
    <w:rsid w:val="003321EE"/>
    <w:rsid w:val="00344C16"/>
    <w:rsid w:val="00346F10"/>
    <w:rsid w:val="003612FA"/>
    <w:rsid w:val="003624E0"/>
    <w:rsid w:val="00365203"/>
    <w:rsid w:val="00372B59"/>
    <w:rsid w:val="00381BC1"/>
    <w:rsid w:val="003A7509"/>
    <w:rsid w:val="003B6D54"/>
    <w:rsid w:val="003C6067"/>
    <w:rsid w:val="003C6384"/>
    <w:rsid w:val="003E3200"/>
    <w:rsid w:val="003E400B"/>
    <w:rsid w:val="003F49F8"/>
    <w:rsid w:val="004003D7"/>
    <w:rsid w:val="00404492"/>
    <w:rsid w:val="00415D9D"/>
    <w:rsid w:val="0042022C"/>
    <w:rsid w:val="00420C88"/>
    <w:rsid w:val="004242CB"/>
    <w:rsid w:val="004305FE"/>
    <w:rsid w:val="004337D8"/>
    <w:rsid w:val="0043514A"/>
    <w:rsid w:val="0043542C"/>
    <w:rsid w:val="00437DDA"/>
    <w:rsid w:val="00441D41"/>
    <w:rsid w:val="004430F7"/>
    <w:rsid w:val="00450B31"/>
    <w:rsid w:val="00451F40"/>
    <w:rsid w:val="004549A1"/>
    <w:rsid w:val="004741FC"/>
    <w:rsid w:val="00475966"/>
    <w:rsid w:val="00481DC3"/>
    <w:rsid w:val="0048617E"/>
    <w:rsid w:val="00491D2D"/>
    <w:rsid w:val="004921C3"/>
    <w:rsid w:val="00497F5B"/>
    <w:rsid w:val="004A09F5"/>
    <w:rsid w:val="004A1D0E"/>
    <w:rsid w:val="004A71C8"/>
    <w:rsid w:val="004A7258"/>
    <w:rsid w:val="004A7C01"/>
    <w:rsid w:val="004B3B65"/>
    <w:rsid w:val="004C039F"/>
    <w:rsid w:val="004C16B8"/>
    <w:rsid w:val="004C1ECD"/>
    <w:rsid w:val="004D4597"/>
    <w:rsid w:val="00503D83"/>
    <w:rsid w:val="00507A0F"/>
    <w:rsid w:val="0051536F"/>
    <w:rsid w:val="005204B0"/>
    <w:rsid w:val="00520CA3"/>
    <w:rsid w:val="00526783"/>
    <w:rsid w:val="00535E7F"/>
    <w:rsid w:val="0054275D"/>
    <w:rsid w:val="00552053"/>
    <w:rsid w:val="00555E69"/>
    <w:rsid w:val="005637BF"/>
    <w:rsid w:val="00566200"/>
    <w:rsid w:val="0057211B"/>
    <w:rsid w:val="005846CC"/>
    <w:rsid w:val="0058582B"/>
    <w:rsid w:val="00592086"/>
    <w:rsid w:val="00596D14"/>
    <w:rsid w:val="005A0437"/>
    <w:rsid w:val="005A4BDF"/>
    <w:rsid w:val="005A6A71"/>
    <w:rsid w:val="005B447B"/>
    <w:rsid w:val="005B44CA"/>
    <w:rsid w:val="005C4D37"/>
    <w:rsid w:val="005E0936"/>
    <w:rsid w:val="005E40DB"/>
    <w:rsid w:val="005E734A"/>
    <w:rsid w:val="00605E26"/>
    <w:rsid w:val="0061292A"/>
    <w:rsid w:val="00614C67"/>
    <w:rsid w:val="00633147"/>
    <w:rsid w:val="00635197"/>
    <w:rsid w:val="0064635F"/>
    <w:rsid w:val="00651CCD"/>
    <w:rsid w:val="00672C7C"/>
    <w:rsid w:val="006B0FCD"/>
    <w:rsid w:val="006B5E37"/>
    <w:rsid w:val="006B7713"/>
    <w:rsid w:val="006C24D8"/>
    <w:rsid w:val="006C2B63"/>
    <w:rsid w:val="006D0F89"/>
    <w:rsid w:val="006E077C"/>
    <w:rsid w:val="00706E49"/>
    <w:rsid w:val="00711DA4"/>
    <w:rsid w:val="0071331B"/>
    <w:rsid w:val="00717178"/>
    <w:rsid w:val="00720EB1"/>
    <w:rsid w:val="007222AD"/>
    <w:rsid w:val="00723444"/>
    <w:rsid w:val="00727094"/>
    <w:rsid w:val="00730F26"/>
    <w:rsid w:val="00733360"/>
    <w:rsid w:val="0073438C"/>
    <w:rsid w:val="0073528F"/>
    <w:rsid w:val="0074121B"/>
    <w:rsid w:val="0074212C"/>
    <w:rsid w:val="007426FE"/>
    <w:rsid w:val="00744CD3"/>
    <w:rsid w:val="00757AF1"/>
    <w:rsid w:val="00765F12"/>
    <w:rsid w:val="00767D87"/>
    <w:rsid w:val="00770817"/>
    <w:rsid w:val="00773B40"/>
    <w:rsid w:val="0077555E"/>
    <w:rsid w:val="00783433"/>
    <w:rsid w:val="00794322"/>
    <w:rsid w:val="00797597"/>
    <w:rsid w:val="007A52D6"/>
    <w:rsid w:val="007A7859"/>
    <w:rsid w:val="007B166B"/>
    <w:rsid w:val="007B2C41"/>
    <w:rsid w:val="007C79C6"/>
    <w:rsid w:val="007D5FC5"/>
    <w:rsid w:val="007D7BF8"/>
    <w:rsid w:val="007E24B6"/>
    <w:rsid w:val="007E5257"/>
    <w:rsid w:val="007E59A4"/>
    <w:rsid w:val="007F0287"/>
    <w:rsid w:val="007F5C1A"/>
    <w:rsid w:val="00802C81"/>
    <w:rsid w:val="00802E4A"/>
    <w:rsid w:val="00803E4A"/>
    <w:rsid w:val="00811914"/>
    <w:rsid w:val="008261B5"/>
    <w:rsid w:val="008303C1"/>
    <w:rsid w:val="00832348"/>
    <w:rsid w:val="00833031"/>
    <w:rsid w:val="008377F7"/>
    <w:rsid w:val="008566D5"/>
    <w:rsid w:val="00865000"/>
    <w:rsid w:val="00867A57"/>
    <w:rsid w:val="008725A2"/>
    <w:rsid w:val="00873A58"/>
    <w:rsid w:val="00881679"/>
    <w:rsid w:val="00886B25"/>
    <w:rsid w:val="008904EF"/>
    <w:rsid w:val="00891C91"/>
    <w:rsid w:val="008A2771"/>
    <w:rsid w:val="008A532B"/>
    <w:rsid w:val="008A7891"/>
    <w:rsid w:val="008B529D"/>
    <w:rsid w:val="008B72A4"/>
    <w:rsid w:val="008C7859"/>
    <w:rsid w:val="008D0AB5"/>
    <w:rsid w:val="008D734B"/>
    <w:rsid w:val="008D7AAF"/>
    <w:rsid w:val="008E196D"/>
    <w:rsid w:val="008E3566"/>
    <w:rsid w:val="008E6A3B"/>
    <w:rsid w:val="008E7D51"/>
    <w:rsid w:val="008F28C1"/>
    <w:rsid w:val="008F2B8A"/>
    <w:rsid w:val="008F4792"/>
    <w:rsid w:val="008F6CA1"/>
    <w:rsid w:val="00900D3F"/>
    <w:rsid w:val="009012FE"/>
    <w:rsid w:val="00904AE8"/>
    <w:rsid w:val="009136D7"/>
    <w:rsid w:val="0091744A"/>
    <w:rsid w:val="00917CF9"/>
    <w:rsid w:val="009215CF"/>
    <w:rsid w:val="009370CE"/>
    <w:rsid w:val="009469DD"/>
    <w:rsid w:val="009510DD"/>
    <w:rsid w:val="00954077"/>
    <w:rsid w:val="0095549E"/>
    <w:rsid w:val="00960691"/>
    <w:rsid w:val="00962E01"/>
    <w:rsid w:val="00963BE1"/>
    <w:rsid w:val="009728C8"/>
    <w:rsid w:val="00972F15"/>
    <w:rsid w:val="009959FF"/>
    <w:rsid w:val="009A2706"/>
    <w:rsid w:val="009A3DB1"/>
    <w:rsid w:val="009A6989"/>
    <w:rsid w:val="009B18A3"/>
    <w:rsid w:val="009B3CCC"/>
    <w:rsid w:val="009C054A"/>
    <w:rsid w:val="009C0E04"/>
    <w:rsid w:val="009C4876"/>
    <w:rsid w:val="009D0CA5"/>
    <w:rsid w:val="009D2978"/>
    <w:rsid w:val="009D2AE3"/>
    <w:rsid w:val="009D5278"/>
    <w:rsid w:val="009D597F"/>
    <w:rsid w:val="009D63ED"/>
    <w:rsid w:val="009D7CC9"/>
    <w:rsid w:val="009E02A8"/>
    <w:rsid w:val="009E208B"/>
    <w:rsid w:val="009E60BE"/>
    <w:rsid w:val="009E6274"/>
    <w:rsid w:val="009E66FD"/>
    <w:rsid w:val="009E6A34"/>
    <w:rsid w:val="009F3874"/>
    <w:rsid w:val="009F73F3"/>
    <w:rsid w:val="00A005F5"/>
    <w:rsid w:val="00A03B30"/>
    <w:rsid w:val="00A066DD"/>
    <w:rsid w:val="00A06B15"/>
    <w:rsid w:val="00A13C64"/>
    <w:rsid w:val="00A13CE6"/>
    <w:rsid w:val="00A14C84"/>
    <w:rsid w:val="00A15C9F"/>
    <w:rsid w:val="00A22CBA"/>
    <w:rsid w:val="00A3317D"/>
    <w:rsid w:val="00A37BF5"/>
    <w:rsid w:val="00A47FE9"/>
    <w:rsid w:val="00A60AD5"/>
    <w:rsid w:val="00AA23E2"/>
    <w:rsid w:val="00AA4771"/>
    <w:rsid w:val="00AB447E"/>
    <w:rsid w:val="00AC331C"/>
    <w:rsid w:val="00AC71C5"/>
    <w:rsid w:val="00AD371F"/>
    <w:rsid w:val="00AD6280"/>
    <w:rsid w:val="00AD64D6"/>
    <w:rsid w:val="00AE166E"/>
    <w:rsid w:val="00AF038C"/>
    <w:rsid w:val="00AF41BE"/>
    <w:rsid w:val="00B02BD8"/>
    <w:rsid w:val="00B05938"/>
    <w:rsid w:val="00B0752C"/>
    <w:rsid w:val="00B17C0F"/>
    <w:rsid w:val="00B23D42"/>
    <w:rsid w:val="00B3078C"/>
    <w:rsid w:val="00B40339"/>
    <w:rsid w:val="00B41A5B"/>
    <w:rsid w:val="00B52218"/>
    <w:rsid w:val="00B57C21"/>
    <w:rsid w:val="00B60C39"/>
    <w:rsid w:val="00B72BF2"/>
    <w:rsid w:val="00B74068"/>
    <w:rsid w:val="00B81BD2"/>
    <w:rsid w:val="00B81D71"/>
    <w:rsid w:val="00B93E18"/>
    <w:rsid w:val="00BA2F2D"/>
    <w:rsid w:val="00BA3067"/>
    <w:rsid w:val="00BB09C0"/>
    <w:rsid w:val="00BB14DB"/>
    <w:rsid w:val="00BB3BD7"/>
    <w:rsid w:val="00BD1419"/>
    <w:rsid w:val="00BD294A"/>
    <w:rsid w:val="00BD60EB"/>
    <w:rsid w:val="00BE1EEB"/>
    <w:rsid w:val="00BF5749"/>
    <w:rsid w:val="00C024D2"/>
    <w:rsid w:val="00C07041"/>
    <w:rsid w:val="00C104BE"/>
    <w:rsid w:val="00C11E25"/>
    <w:rsid w:val="00C12503"/>
    <w:rsid w:val="00C1742C"/>
    <w:rsid w:val="00C21177"/>
    <w:rsid w:val="00C247FF"/>
    <w:rsid w:val="00C27950"/>
    <w:rsid w:val="00C319AF"/>
    <w:rsid w:val="00C365F4"/>
    <w:rsid w:val="00C37B86"/>
    <w:rsid w:val="00C42616"/>
    <w:rsid w:val="00C440F1"/>
    <w:rsid w:val="00C47870"/>
    <w:rsid w:val="00C47B29"/>
    <w:rsid w:val="00C64EC7"/>
    <w:rsid w:val="00C679FF"/>
    <w:rsid w:val="00C7208D"/>
    <w:rsid w:val="00C77134"/>
    <w:rsid w:val="00C81A58"/>
    <w:rsid w:val="00C86E5B"/>
    <w:rsid w:val="00C91F00"/>
    <w:rsid w:val="00C95AFB"/>
    <w:rsid w:val="00CA312E"/>
    <w:rsid w:val="00CA7CDC"/>
    <w:rsid w:val="00CB5571"/>
    <w:rsid w:val="00CC1C99"/>
    <w:rsid w:val="00CC2C09"/>
    <w:rsid w:val="00CE2530"/>
    <w:rsid w:val="00CF052B"/>
    <w:rsid w:val="00CF0901"/>
    <w:rsid w:val="00CF2D61"/>
    <w:rsid w:val="00CF515F"/>
    <w:rsid w:val="00CF57E6"/>
    <w:rsid w:val="00CF64DA"/>
    <w:rsid w:val="00CF7E98"/>
    <w:rsid w:val="00D04087"/>
    <w:rsid w:val="00D2735B"/>
    <w:rsid w:val="00D3365C"/>
    <w:rsid w:val="00D35EC3"/>
    <w:rsid w:val="00D361EF"/>
    <w:rsid w:val="00D36A6C"/>
    <w:rsid w:val="00D37E8D"/>
    <w:rsid w:val="00D43CDD"/>
    <w:rsid w:val="00D509DA"/>
    <w:rsid w:val="00D513DB"/>
    <w:rsid w:val="00D51B5D"/>
    <w:rsid w:val="00D601B4"/>
    <w:rsid w:val="00D6577E"/>
    <w:rsid w:val="00D67724"/>
    <w:rsid w:val="00D67959"/>
    <w:rsid w:val="00D72D12"/>
    <w:rsid w:val="00D72F8F"/>
    <w:rsid w:val="00D82DE9"/>
    <w:rsid w:val="00D87850"/>
    <w:rsid w:val="00D91DBD"/>
    <w:rsid w:val="00DC229E"/>
    <w:rsid w:val="00DC2E92"/>
    <w:rsid w:val="00DC3963"/>
    <w:rsid w:val="00DC6D9D"/>
    <w:rsid w:val="00DC7A27"/>
    <w:rsid w:val="00DD0513"/>
    <w:rsid w:val="00DD119B"/>
    <w:rsid w:val="00DD4660"/>
    <w:rsid w:val="00DD4F90"/>
    <w:rsid w:val="00DD627B"/>
    <w:rsid w:val="00DE4222"/>
    <w:rsid w:val="00DF2C7D"/>
    <w:rsid w:val="00DF72E6"/>
    <w:rsid w:val="00E115C9"/>
    <w:rsid w:val="00E131BA"/>
    <w:rsid w:val="00E14BF9"/>
    <w:rsid w:val="00E17811"/>
    <w:rsid w:val="00E202F3"/>
    <w:rsid w:val="00E22574"/>
    <w:rsid w:val="00E259FD"/>
    <w:rsid w:val="00E27119"/>
    <w:rsid w:val="00E328B3"/>
    <w:rsid w:val="00E34786"/>
    <w:rsid w:val="00E41846"/>
    <w:rsid w:val="00E41B93"/>
    <w:rsid w:val="00E459BB"/>
    <w:rsid w:val="00E46F39"/>
    <w:rsid w:val="00E56A91"/>
    <w:rsid w:val="00E60E48"/>
    <w:rsid w:val="00E62135"/>
    <w:rsid w:val="00E65C48"/>
    <w:rsid w:val="00E67073"/>
    <w:rsid w:val="00E670B3"/>
    <w:rsid w:val="00E84F96"/>
    <w:rsid w:val="00E959C5"/>
    <w:rsid w:val="00E95AF7"/>
    <w:rsid w:val="00E97DAD"/>
    <w:rsid w:val="00EA056E"/>
    <w:rsid w:val="00EA22BE"/>
    <w:rsid w:val="00EA3208"/>
    <w:rsid w:val="00EA6DCF"/>
    <w:rsid w:val="00EB3284"/>
    <w:rsid w:val="00EB73A9"/>
    <w:rsid w:val="00EC0448"/>
    <w:rsid w:val="00EC2D11"/>
    <w:rsid w:val="00EC4AA1"/>
    <w:rsid w:val="00ED3D34"/>
    <w:rsid w:val="00ED611B"/>
    <w:rsid w:val="00ED6FA4"/>
    <w:rsid w:val="00EE4554"/>
    <w:rsid w:val="00EE5607"/>
    <w:rsid w:val="00EE6F06"/>
    <w:rsid w:val="00EF02EA"/>
    <w:rsid w:val="00EF0E61"/>
    <w:rsid w:val="00EF0FC8"/>
    <w:rsid w:val="00EF1C43"/>
    <w:rsid w:val="00EF4E50"/>
    <w:rsid w:val="00EF774F"/>
    <w:rsid w:val="00EF7C77"/>
    <w:rsid w:val="00F02984"/>
    <w:rsid w:val="00F15EDB"/>
    <w:rsid w:val="00F223D6"/>
    <w:rsid w:val="00F23279"/>
    <w:rsid w:val="00F25164"/>
    <w:rsid w:val="00F26D0A"/>
    <w:rsid w:val="00F332C2"/>
    <w:rsid w:val="00F46129"/>
    <w:rsid w:val="00F50BC9"/>
    <w:rsid w:val="00F54112"/>
    <w:rsid w:val="00F61FEB"/>
    <w:rsid w:val="00F62015"/>
    <w:rsid w:val="00F772C9"/>
    <w:rsid w:val="00F77D26"/>
    <w:rsid w:val="00F940AB"/>
    <w:rsid w:val="00FA0447"/>
    <w:rsid w:val="00FA16BB"/>
    <w:rsid w:val="00FA34BE"/>
    <w:rsid w:val="00FA496B"/>
    <w:rsid w:val="00FA616D"/>
    <w:rsid w:val="00FB43A9"/>
    <w:rsid w:val="00FB5F07"/>
    <w:rsid w:val="00FB73DF"/>
    <w:rsid w:val="00FC05A5"/>
    <w:rsid w:val="00FC0873"/>
    <w:rsid w:val="00FE178E"/>
    <w:rsid w:val="00FE27A7"/>
    <w:rsid w:val="00FE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67AB4E"/>
  <w14:defaultImageDpi w14:val="0"/>
  <w15:docId w15:val="{B72449A1-EC9C-4EBF-8AF7-CA156DE4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3" w:uiPriority="39"/>
    <w:lsdException w:name="caption" w:semiHidden="1" w:unhideWhenUsed="1" w:qFormat="1"/>
    <w:lsdException w:name="Title" w:qFormat="1"/>
    <w:lsdException w:name="Body Text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FE178E"/>
    <w:pPr>
      <w:widowControl w:val="0"/>
      <w:spacing w:before="500" w:line="300" w:lineRule="auto"/>
      <w:ind w:left="40" w:hanging="60"/>
      <w:jc w:val="both"/>
    </w:pPr>
    <w:rPr>
      <w:sz w:val="22"/>
    </w:rPr>
  </w:style>
  <w:style w:type="paragraph" w:styleId="Heading1">
    <w:name w:val="heading 1"/>
    <w:aliases w:val="Разделы"/>
    <w:basedOn w:val="Normal"/>
    <w:next w:val="Normal"/>
    <w:link w:val="Heading1Char"/>
    <w:uiPriority w:val="9"/>
    <w:qFormat/>
    <w:rsid w:val="008377F7"/>
    <w:pPr>
      <w:keepNext/>
      <w:overflowPunct w:val="0"/>
      <w:autoSpaceDE w:val="0"/>
      <w:autoSpaceDN w:val="0"/>
      <w:adjustRightInd w:val="0"/>
      <w:spacing w:before="0" w:after="360" w:line="240" w:lineRule="auto"/>
      <w:ind w:left="851" w:hanging="142"/>
      <w:jc w:val="left"/>
      <w:textAlignment w:val="baseline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4074C"/>
    <w:pPr>
      <w:keepNext/>
      <w:overflowPunct w:val="0"/>
      <w:autoSpaceDE w:val="0"/>
      <w:autoSpaceDN w:val="0"/>
      <w:adjustRightInd w:val="0"/>
      <w:spacing w:before="240" w:after="60" w:line="240" w:lineRule="auto"/>
      <w:ind w:left="0" w:firstLine="567"/>
      <w:textAlignment w:val="baseline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24074C"/>
    <w:pPr>
      <w:keepNext/>
      <w:overflowPunct w:val="0"/>
      <w:autoSpaceDE w:val="0"/>
      <w:autoSpaceDN w:val="0"/>
      <w:adjustRightInd w:val="0"/>
      <w:spacing w:before="240" w:after="60" w:line="240" w:lineRule="auto"/>
      <w:ind w:left="0" w:firstLine="567"/>
      <w:textAlignment w:val="baseline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4074C"/>
    <w:pPr>
      <w:keepNext/>
      <w:overflowPunct w:val="0"/>
      <w:autoSpaceDE w:val="0"/>
      <w:autoSpaceDN w:val="0"/>
      <w:adjustRightInd w:val="0"/>
      <w:spacing w:before="240" w:after="60" w:line="240" w:lineRule="auto"/>
      <w:ind w:left="0" w:firstLine="567"/>
      <w:textAlignment w:val="baseline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CDC"/>
    <w:pPr>
      <w:spacing w:before="240" w:after="60"/>
      <w:outlineLvl w:val="4"/>
    </w:pPr>
    <w:rPr>
      <w:rFonts w:asciiTheme="minorHAnsi" w:eastAsiaTheme="minorEastAsia" w:hAnsiTheme="minorHAnsi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83433"/>
    <w:pPr>
      <w:widowControl/>
      <w:spacing w:before="240" w:after="60" w:line="240" w:lineRule="auto"/>
      <w:ind w:left="0" w:firstLine="0"/>
      <w:jc w:val="left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Разделы Char"/>
    <w:basedOn w:val="DefaultParagraphFont"/>
    <w:link w:val="Heading1"/>
    <w:uiPriority w:val="9"/>
    <w:locked/>
    <w:rsid w:val="008377F7"/>
    <w:rPr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="Cambria" w:hAnsi="Cambria"/>
      <w:b/>
      <w:i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hAnsi="Cambria"/>
      <w:b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hAnsi="Calibri"/>
      <w:b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CA7CDC"/>
    <w:rPr>
      <w:rFonts w:asciiTheme="minorHAnsi" w:eastAsiaTheme="minorEastAsia" w:hAnsiTheme="minorHAnsi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locked/>
    <w:rsid w:val="00783433"/>
    <w:rPr>
      <w:rFonts w:ascii="Cambria" w:hAnsi="Cambria"/>
      <w:sz w:val="22"/>
    </w:rPr>
  </w:style>
  <w:style w:type="paragraph" w:styleId="BodyText">
    <w:name w:val="Body Text"/>
    <w:basedOn w:val="Normal"/>
    <w:link w:val="BodyTextChar"/>
    <w:uiPriority w:val="99"/>
    <w:qFormat/>
    <w:rsid w:val="00D6577E"/>
    <w:pPr>
      <w:overflowPunct w:val="0"/>
      <w:autoSpaceDE w:val="0"/>
      <w:autoSpaceDN w:val="0"/>
      <w:adjustRightInd w:val="0"/>
      <w:spacing w:before="0" w:line="240" w:lineRule="auto"/>
      <w:ind w:left="0" w:firstLine="709"/>
      <w:textAlignment w:val="baseline"/>
    </w:pPr>
    <w:rPr>
      <w:sz w:val="2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6577E"/>
    <w:rPr>
      <w:sz w:val="28"/>
    </w:rPr>
  </w:style>
  <w:style w:type="paragraph" w:styleId="BodyTextIndent">
    <w:name w:val="Body Text Indent"/>
    <w:basedOn w:val="Normal"/>
    <w:link w:val="BodyTextIndentChar"/>
    <w:uiPriority w:val="99"/>
    <w:rsid w:val="001E6BF1"/>
    <w:pPr>
      <w:overflowPunct w:val="0"/>
      <w:autoSpaceDE w:val="0"/>
      <w:autoSpaceDN w:val="0"/>
      <w:adjustRightInd w:val="0"/>
      <w:spacing w:before="0" w:line="240" w:lineRule="auto"/>
      <w:ind w:left="0" w:right="80" w:firstLine="284"/>
      <w:textAlignment w:val="baseline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Pr>
      <w:sz w:val="28"/>
    </w:rPr>
  </w:style>
  <w:style w:type="paragraph" w:styleId="BodyText2">
    <w:name w:val="Body Text 2"/>
    <w:basedOn w:val="Normal"/>
    <w:link w:val="BodyText2Char"/>
    <w:uiPriority w:val="99"/>
    <w:rsid w:val="001E6BF1"/>
    <w:pPr>
      <w:overflowPunct w:val="0"/>
      <w:autoSpaceDE w:val="0"/>
      <w:autoSpaceDN w:val="0"/>
      <w:adjustRightInd w:val="0"/>
      <w:spacing w:before="0" w:line="260" w:lineRule="exact"/>
      <w:ind w:left="0" w:firstLine="567"/>
      <w:textAlignment w:val="baseline"/>
    </w:pPr>
    <w:rPr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locked/>
    <w:rPr>
      <w:sz w:val="28"/>
    </w:rPr>
  </w:style>
  <w:style w:type="paragraph" w:styleId="Header">
    <w:name w:val="header"/>
    <w:basedOn w:val="Normal"/>
    <w:link w:val="HeaderChar"/>
    <w:uiPriority w:val="99"/>
    <w:rsid w:val="001E6BF1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before="0" w:line="240" w:lineRule="auto"/>
      <w:ind w:left="0" w:firstLine="567"/>
      <w:textAlignment w:val="baseline"/>
    </w:pPr>
    <w:rPr>
      <w:sz w:val="2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sz w:val="28"/>
    </w:rPr>
  </w:style>
  <w:style w:type="paragraph" w:styleId="Footer">
    <w:name w:val="footer"/>
    <w:basedOn w:val="Normal"/>
    <w:link w:val="FooterChar"/>
    <w:uiPriority w:val="99"/>
    <w:rsid w:val="001E6BF1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before="0" w:line="240" w:lineRule="auto"/>
      <w:ind w:left="0" w:firstLine="567"/>
      <w:textAlignment w:val="baseline"/>
    </w:pPr>
    <w:rPr>
      <w:sz w:val="28"/>
    </w:rPr>
  </w:style>
  <w:style w:type="character" w:customStyle="1" w:styleId="FooterChar">
    <w:name w:val="Footer Char"/>
    <w:basedOn w:val="DefaultParagraphFont"/>
    <w:link w:val="Footer"/>
    <w:uiPriority w:val="99"/>
    <w:locked/>
    <w:rPr>
      <w:sz w:val="28"/>
    </w:rPr>
  </w:style>
  <w:style w:type="paragraph" w:styleId="Title">
    <w:name w:val="Title"/>
    <w:basedOn w:val="Normal"/>
    <w:link w:val="TitleChar"/>
    <w:uiPriority w:val="10"/>
    <w:qFormat/>
    <w:rsid w:val="001E6BF1"/>
    <w:pPr>
      <w:overflowPunct w:val="0"/>
      <w:autoSpaceDE w:val="0"/>
      <w:autoSpaceDN w:val="0"/>
      <w:adjustRightInd w:val="0"/>
      <w:spacing w:before="0" w:line="240" w:lineRule="auto"/>
      <w:ind w:left="0" w:firstLine="567"/>
      <w:jc w:val="center"/>
      <w:textAlignment w:val="baseline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="Cambria" w:hAnsi="Cambria"/>
      <w:b/>
      <w:kern w:val="28"/>
      <w:sz w:val="32"/>
    </w:rPr>
  </w:style>
  <w:style w:type="paragraph" w:styleId="Subtitle">
    <w:name w:val="Subtitle"/>
    <w:basedOn w:val="Normal"/>
    <w:link w:val="SubtitleChar"/>
    <w:uiPriority w:val="11"/>
    <w:qFormat/>
    <w:rsid w:val="0064635F"/>
    <w:pPr>
      <w:widowControl/>
      <w:spacing w:before="0" w:line="288" w:lineRule="auto"/>
      <w:ind w:left="0" w:firstLine="709"/>
      <w:jc w:val="left"/>
    </w:pPr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64635F"/>
    <w:rPr>
      <w:b/>
      <w:sz w:val="28"/>
    </w:rPr>
  </w:style>
  <w:style w:type="character" w:styleId="PageNumber">
    <w:name w:val="page number"/>
    <w:basedOn w:val="DefaultParagraphFont"/>
    <w:uiPriority w:val="99"/>
    <w:rsid w:val="001E6BF1"/>
    <w:rPr>
      <w:sz w:val="20"/>
    </w:rPr>
  </w:style>
  <w:style w:type="paragraph" w:customStyle="1" w:styleId="11">
    <w:name w:val="заголовок 1"/>
    <w:basedOn w:val="Normal"/>
    <w:next w:val="Normal"/>
    <w:rsid w:val="001E6BF1"/>
    <w:pPr>
      <w:keepNext/>
      <w:overflowPunct w:val="0"/>
      <w:autoSpaceDE w:val="0"/>
      <w:autoSpaceDN w:val="0"/>
      <w:adjustRightInd w:val="0"/>
      <w:spacing w:before="0" w:line="240" w:lineRule="auto"/>
      <w:ind w:left="0" w:firstLine="0"/>
      <w:jc w:val="center"/>
      <w:textAlignment w:val="baseline"/>
    </w:pPr>
    <w:rPr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9136D7"/>
    <w:pPr>
      <w:widowControl/>
      <w:spacing w:before="0" w:after="200" w:line="240" w:lineRule="auto"/>
      <w:ind w:left="720" w:firstLine="680"/>
      <w:contextualSpacing/>
      <w:jc w:val="left"/>
    </w:pPr>
    <w:rPr>
      <w:sz w:val="28"/>
      <w:szCs w:val="22"/>
      <w:lang w:eastAsia="en-US"/>
    </w:rPr>
  </w:style>
  <w:style w:type="character" w:styleId="Hyperlink">
    <w:name w:val="Hyperlink"/>
    <w:basedOn w:val="DefaultParagraphFont"/>
    <w:uiPriority w:val="99"/>
    <w:rsid w:val="000B31FA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9136D7"/>
    <w:rPr>
      <w:rFonts w:eastAsia="Times New Roman"/>
      <w:sz w:val="22"/>
      <w:lang w:val="ru-RU" w:eastAsia="en-US"/>
    </w:rPr>
  </w:style>
  <w:style w:type="table" w:styleId="TableGrid">
    <w:name w:val="Table Grid"/>
    <w:basedOn w:val="TableNormal"/>
    <w:uiPriority w:val="59"/>
    <w:rsid w:val="00E621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0B54C9"/>
    <w:pPr>
      <w:overflowPunct w:val="0"/>
      <w:autoSpaceDE w:val="0"/>
      <w:autoSpaceDN w:val="0"/>
      <w:adjustRightInd w:val="0"/>
      <w:spacing w:before="0" w:line="240" w:lineRule="auto"/>
      <w:ind w:left="0" w:firstLine="567"/>
      <w:textAlignment w:val="baseline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B54C9"/>
    <w:rPr>
      <w:rFonts w:ascii="Tahoma" w:hAnsi="Tahoma"/>
      <w:sz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904EF"/>
    <w:pPr>
      <w:keepLines/>
      <w:widowControl/>
      <w:overflowPunct/>
      <w:autoSpaceDE/>
      <w:autoSpaceDN/>
      <w:adjustRightInd/>
      <w:spacing w:after="0" w:line="259" w:lineRule="auto"/>
      <w:ind w:firstLine="0"/>
      <w:textAlignment w:val="auto"/>
      <w:outlineLvl w:val="9"/>
    </w:pPr>
    <w:rPr>
      <w:rFonts w:ascii="Calibri Light" w:hAnsi="Calibri Light"/>
      <w:b w:val="0"/>
      <w:color w:val="2F5496"/>
      <w:szCs w:val="32"/>
    </w:rPr>
  </w:style>
  <w:style w:type="paragraph" w:styleId="TOC1">
    <w:name w:val="toc 1"/>
    <w:basedOn w:val="Normal"/>
    <w:next w:val="Normal"/>
    <w:autoRedefine/>
    <w:uiPriority w:val="39"/>
    <w:rsid w:val="005A6A71"/>
    <w:pPr>
      <w:tabs>
        <w:tab w:val="right" w:leader="dot" w:pos="9072"/>
      </w:tabs>
      <w:spacing w:before="0"/>
      <w:ind w:left="0" w:right="277" w:firstLine="0"/>
      <w:jc w:val="left"/>
    </w:pPr>
    <w:rPr>
      <w:sz w:val="28"/>
      <w:szCs w:val="28"/>
    </w:rPr>
  </w:style>
  <w:style w:type="paragraph" w:styleId="TOC3">
    <w:name w:val="toc 3"/>
    <w:basedOn w:val="Normal"/>
    <w:next w:val="Normal"/>
    <w:autoRedefine/>
    <w:uiPriority w:val="39"/>
    <w:rsid w:val="008904EF"/>
    <w:pPr>
      <w:ind w:left="440"/>
    </w:pPr>
  </w:style>
  <w:style w:type="paragraph" w:customStyle="1" w:styleId="Default">
    <w:name w:val="Default"/>
    <w:rsid w:val="005A6A7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">
    <w:name w:val="List"/>
    <w:basedOn w:val="ListBullet"/>
    <w:rsid w:val="00FB5F07"/>
    <w:pPr>
      <w:ind w:left="283" w:hanging="283"/>
    </w:pPr>
    <w:rPr>
      <w:sz w:val="28"/>
    </w:rPr>
  </w:style>
  <w:style w:type="paragraph" w:customStyle="1" w:styleId="a2">
    <w:name w:val="Подпись рисунка"/>
    <w:basedOn w:val="BodyText"/>
    <w:link w:val="a3"/>
    <w:qFormat/>
    <w:rsid w:val="00FB5F07"/>
    <w:pPr>
      <w:ind w:firstLine="0"/>
      <w:jc w:val="center"/>
    </w:pPr>
  </w:style>
  <w:style w:type="paragraph" w:customStyle="1" w:styleId="a4">
    <w:name w:val="Введение"/>
    <w:aliases w:val="заключение,источники"/>
    <w:basedOn w:val="Heading1"/>
    <w:link w:val="a5"/>
    <w:qFormat/>
    <w:rsid w:val="000F4494"/>
    <w:pPr>
      <w:ind w:left="0" w:firstLine="0"/>
      <w:jc w:val="center"/>
    </w:pPr>
  </w:style>
  <w:style w:type="paragraph" w:styleId="ListBullet">
    <w:name w:val="List Bullet"/>
    <w:basedOn w:val="Normal"/>
    <w:rsid w:val="00FB5F07"/>
    <w:pPr>
      <w:numPr>
        <w:numId w:val="8"/>
      </w:numPr>
      <w:contextualSpacing/>
    </w:pPr>
  </w:style>
  <w:style w:type="character" w:customStyle="1" w:styleId="a3">
    <w:name w:val="Подпись рисунка Знак"/>
    <w:basedOn w:val="BodyTextChar"/>
    <w:link w:val="a2"/>
    <w:rsid w:val="00FB5F07"/>
    <w:rPr>
      <w:sz w:val="28"/>
    </w:rPr>
  </w:style>
  <w:style w:type="character" w:customStyle="1" w:styleId="a5">
    <w:name w:val="Введение Знак"/>
    <w:aliases w:val="заключение Знак,источники Знак"/>
    <w:basedOn w:val="Heading1Char"/>
    <w:link w:val="a4"/>
    <w:rsid w:val="000F4494"/>
    <w:rPr>
      <w:b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E22574"/>
    <w:rPr>
      <w:color w:val="605E5C"/>
      <w:shd w:val="clear" w:color="auto" w:fill="E1DFDD"/>
    </w:rPr>
  </w:style>
  <w:style w:type="paragraph" w:customStyle="1" w:styleId="ng-star-inserted">
    <w:name w:val="ng-star-inserted"/>
    <w:basedOn w:val="Normal"/>
    <w:rsid w:val="00E115C9"/>
    <w:pPr>
      <w:widowControl/>
      <w:spacing w:before="100" w:beforeAutospacing="1" w:after="100" w:afterAutospacing="1" w:line="240" w:lineRule="auto"/>
      <w:ind w:left="0" w:firstLine="0"/>
      <w:jc w:val="left"/>
    </w:pPr>
    <w:rPr>
      <w:sz w:val="24"/>
      <w:szCs w:val="24"/>
    </w:rPr>
  </w:style>
  <w:style w:type="character" w:customStyle="1" w:styleId="ng-star-inserted1">
    <w:name w:val="ng-star-inserted1"/>
    <w:basedOn w:val="DefaultParagraphFont"/>
    <w:rsid w:val="00E115C9"/>
  </w:style>
  <w:style w:type="paragraph" w:styleId="NormalWeb">
    <w:name w:val="Normal (Web)"/>
    <w:basedOn w:val="Normal"/>
    <w:rsid w:val="001E5A39"/>
    <w:pPr>
      <w:widowControl/>
      <w:spacing w:before="100" w:beforeAutospacing="1" w:after="100" w:afterAutospacing="1" w:line="240" w:lineRule="auto"/>
      <w:ind w:left="0" w:firstLine="0"/>
      <w:jc w:val="left"/>
    </w:pPr>
    <w:rPr>
      <w:rFonts w:eastAsia="Calibri"/>
      <w:sz w:val="24"/>
      <w:szCs w:val="24"/>
    </w:rPr>
  </w:style>
  <w:style w:type="paragraph" w:customStyle="1" w:styleId="ds-markdown-paragraph">
    <w:name w:val="ds-markdown-paragraph"/>
    <w:basedOn w:val="Normal"/>
    <w:rsid w:val="00FA496B"/>
    <w:pPr>
      <w:widowControl/>
      <w:spacing w:before="100" w:beforeAutospacing="1" w:after="100" w:afterAutospacing="1" w:line="240" w:lineRule="auto"/>
      <w:ind w:left="0" w:firstLine="0"/>
      <w:jc w:val="left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C0448"/>
    <w:rPr>
      <w:b/>
      <w:bCs/>
    </w:rPr>
  </w:style>
  <w:style w:type="paragraph" w:customStyle="1" w:styleId="1">
    <w:name w:val="Список 1"/>
    <w:aliases w:val="2,3"/>
    <w:basedOn w:val="BodyText"/>
    <w:link w:val="12"/>
    <w:qFormat/>
    <w:rsid w:val="00285609"/>
    <w:pPr>
      <w:numPr>
        <w:numId w:val="21"/>
      </w:numPr>
      <w:tabs>
        <w:tab w:val="left" w:pos="993"/>
      </w:tabs>
      <w:ind w:left="0" w:firstLine="709"/>
    </w:pPr>
  </w:style>
  <w:style w:type="paragraph" w:customStyle="1" w:styleId="a6">
    <w:name w:val="Рисунок"/>
    <w:basedOn w:val="BodyText"/>
    <w:link w:val="a7"/>
    <w:qFormat/>
    <w:rsid w:val="00AE166E"/>
    <w:pPr>
      <w:ind w:firstLine="0"/>
      <w:jc w:val="center"/>
    </w:pPr>
    <w:rPr>
      <w:szCs w:val="28"/>
    </w:rPr>
  </w:style>
  <w:style w:type="character" w:customStyle="1" w:styleId="12">
    <w:name w:val="Список 1 Знак"/>
    <w:aliases w:val="2 Знак,3 Знак"/>
    <w:basedOn w:val="BodyTextChar"/>
    <w:link w:val="1"/>
    <w:rsid w:val="00285609"/>
    <w:rPr>
      <w:sz w:val="28"/>
    </w:rPr>
  </w:style>
  <w:style w:type="paragraph" w:customStyle="1" w:styleId="2">
    <w:name w:val="2Раздел"/>
    <w:basedOn w:val="Normal"/>
    <w:link w:val="20"/>
    <w:qFormat/>
    <w:rsid w:val="00033134"/>
    <w:pPr>
      <w:keepNext/>
      <w:keepLines/>
      <w:widowControl/>
      <w:numPr>
        <w:numId w:val="22"/>
      </w:numPr>
      <w:tabs>
        <w:tab w:val="left" w:pos="1134"/>
      </w:tabs>
      <w:spacing w:before="0" w:after="240" w:line="240" w:lineRule="auto"/>
      <w:ind w:left="993" w:hanging="284"/>
      <w:jc w:val="left"/>
      <w:outlineLvl w:val="0"/>
    </w:pPr>
    <w:rPr>
      <w:rFonts w:cstheme="majorBidi"/>
      <w:b/>
      <w:bCs/>
      <w:sz w:val="28"/>
      <w:szCs w:val="28"/>
      <w:lang w:eastAsia="en-US"/>
    </w:rPr>
  </w:style>
  <w:style w:type="character" w:customStyle="1" w:styleId="a7">
    <w:name w:val="Рисунок Знак"/>
    <w:basedOn w:val="BodyTextChar"/>
    <w:link w:val="a6"/>
    <w:rsid w:val="00AE166E"/>
    <w:rPr>
      <w:sz w:val="28"/>
      <w:szCs w:val="28"/>
    </w:rPr>
  </w:style>
  <w:style w:type="character" w:customStyle="1" w:styleId="20">
    <w:name w:val="2Раздел Знак"/>
    <w:basedOn w:val="DefaultParagraphFont"/>
    <w:link w:val="2"/>
    <w:rsid w:val="00033134"/>
    <w:rPr>
      <w:rFonts w:cstheme="majorBidi"/>
      <w:b/>
      <w:bCs/>
      <w:sz w:val="28"/>
      <w:szCs w:val="28"/>
      <w:lang w:eastAsia="en-US"/>
    </w:rPr>
  </w:style>
  <w:style w:type="paragraph" w:customStyle="1" w:styleId="10">
    <w:name w:val="1Раздел"/>
    <w:basedOn w:val="Heading1"/>
    <w:link w:val="13"/>
    <w:qFormat/>
    <w:rsid w:val="00033134"/>
    <w:pPr>
      <w:keepLines/>
      <w:widowControl/>
      <w:numPr>
        <w:numId w:val="23"/>
      </w:numPr>
      <w:tabs>
        <w:tab w:val="left" w:pos="1134"/>
      </w:tabs>
      <w:overflowPunct/>
      <w:autoSpaceDE/>
      <w:autoSpaceDN/>
      <w:adjustRightInd/>
      <w:spacing w:after="240"/>
      <w:ind w:left="993" w:hanging="284"/>
      <w:jc w:val="both"/>
      <w:textAlignment w:val="auto"/>
    </w:pPr>
    <w:rPr>
      <w:rFonts w:eastAsiaTheme="majorEastAsia" w:cstheme="majorBidi"/>
      <w:bCs/>
      <w:lang w:eastAsia="en-US"/>
    </w:rPr>
  </w:style>
  <w:style w:type="character" w:customStyle="1" w:styleId="13">
    <w:name w:val="1Раздел Знак"/>
    <w:basedOn w:val="Heading1Char"/>
    <w:link w:val="10"/>
    <w:rsid w:val="00033134"/>
    <w:rPr>
      <w:rFonts w:eastAsiaTheme="majorEastAsia" w:cstheme="majorBidi"/>
      <w:b/>
      <w:bCs/>
      <w:sz w:val="28"/>
      <w:szCs w:val="28"/>
      <w:lang w:eastAsia="en-US"/>
    </w:rPr>
  </w:style>
  <w:style w:type="paragraph" w:customStyle="1" w:styleId="3">
    <w:name w:val="3Раздел"/>
    <w:basedOn w:val="Normal"/>
    <w:link w:val="30"/>
    <w:qFormat/>
    <w:rsid w:val="00033134"/>
    <w:pPr>
      <w:keepNext/>
      <w:keepLines/>
      <w:widowControl/>
      <w:numPr>
        <w:numId w:val="25"/>
      </w:numPr>
      <w:tabs>
        <w:tab w:val="left" w:pos="1134"/>
      </w:tabs>
      <w:spacing w:before="0" w:after="240" w:line="240" w:lineRule="auto"/>
      <w:ind w:left="993" w:hanging="284"/>
      <w:jc w:val="left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character" w:customStyle="1" w:styleId="30">
    <w:name w:val="3Раздел Знак"/>
    <w:basedOn w:val="DefaultParagraphFont"/>
    <w:link w:val="3"/>
    <w:rsid w:val="00033134"/>
    <w:rPr>
      <w:rFonts w:eastAsiaTheme="majorEastAsia" w:cstheme="majorBidi"/>
      <w:b/>
      <w:bCs/>
      <w:sz w:val="28"/>
      <w:szCs w:val="28"/>
      <w:lang w:eastAsia="en-US"/>
    </w:rPr>
  </w:style>
  <w:style w:type="paragraph" w:customStyle="1" w:styleId="4">
    <w:name w:val="4Раздел"/>
    <w:basedOn w:val="Heading1"/>
    <w:link w:val="40"/>
    <w:qFormat/>
    <w:rsid w:val="00000E49"/>
    <w:pPr>
      <w:keepLines/>
      <w:widowControl/>
      <w:numPr>
        <w:numId w:val="26"/>
      </w:numPr>
      <w:overflowPunct/>
      <w:autoSpaceDE/>
      <w:autoSpaceDN/>
      <w:adjustRightInd/>
      <w:spacing w:after="240"/>
      <w:ind w:left="993" w:hanging="426"/>
      <w:contextualSpacing/>
      <w:textAlignment w:val="auto"/>
    </w:pPr>
    <w:rPr>
      <w:rFonts w:eastAsiaTheme="majorEastAsia"/>
      <w:szCs w:val="32"/>
      <w:lang w:eastAsia="en-US"/>
    </w:rPr>
  </w:style>
  <w:style w:type="character" w:customStyle="1" w:styleId="40">
    <w:name w:val="4Раздел Знак"/>
    <w:basedOn w:val="DefaultParagraphFont"/>
    <w:link w:val="4"/>
    <w:rsid w:val="00000E49"/>
    <w:rPr>
      <w:rFonts w:eastAsiaTheme="majorEastAsia"/>
      <w:b/>
      <w:sz w:val="28"/>
      <w:szCs w:val="32"/>
      <w:lang w:eastAsia="en-US"/>
    </w:rPr>
  </w:style>
  <w:style w:type="paragraph" w:customStyle="1" w:styleId="a8">
    <w:name w:val="Название таблицы"/>
    <w:basedOn w:val="BodyText"/>
    <w:link w:val="a9"/>
    <w:qFormat/>
    <w:rsid w:val="009469DD"/>
    <w:pPr>
      <w:ind w:firstLine="0"/>
      <w:jc w:val="left"/>
    </w:pPr>
  </w:style>
  <w:style w:type="paragraph" w:customStyle="1" w:styleId="a0">
    <w:name w:val="Перечисление а)"/>
    <w:aliases w:val="б)"/>
    <w:basedOn w:val="BodyText"/>
    <w:link w:val="aa"/>
    <w:qFormat/>
    <w:rsid w:val="0003263D"/>
    <w:pPr>
      <w:numPr>
        <w:numId w:val="27"/>
      </w:numPr>
      <w:tabs>
        <w:tab w:val="left" w:pos="993"/>
      </w:tabs>
      <w:ind w:left="0" w:firstLine="709"/>
    </w:pPr>
  </w:style>
  <w:style w:type="character" w:customStyle="1" w:styleId="a9">
    <w:name w:val="Название таблицы Знак"/>
    <w:basedOn w:val="BodyTextChar"/>
    <w:link w:val="a8"/>
    <w:rsid w:val="009469DD"/>
    <w:rPr>
      <w:sz w:val="28"/>
    </w:rPr>
  </w:style>
  <w:style w:type="paragraph" w:customStyle="1" w:styleId="a1">
    <w:name w:val="Перечисление"/>
    <w:basedOn w:val="BodyText"/>
    <w:link w:val="ab"/>
    <w:qFormat/>
    <w:rsid w:val="00F940AB"/>
    <w:pPr>
      <w:numPr>
        <w:numId w:val="28"/>
      </w:numPr>
      <w:tabs>
        <w:tab w:val="left" w:pos="993"/>
      </w:tabs>
      <w:ind w:left="0" w:firstLine="709"/>
    </w:pPr>
  </w:style>
  <w:style w:type="character" w:customStyle="1" w:styleId="aa">
    <w:name w:val="Перечисление а) Знак"/>
    <w:aliases w:val="б) Знак"/>
    <w:basedOn w:val="BodyTextChar"/>
    <w:link w:val="a0"/>
    <w:rsid w:val="0003263D"/>
    <w:rPr>
      <w:sz w:val="28"/>
    </w:rPr>
  </w:style>
  <w:style w:type="paragraph" w:customStyle="1" w:styleId="a">
    <w:name w:val="Вложенное перечисление"/>
    <w:basedOn w:val="a1"/>
    <w:link w:val="ac"/>
    <w:qFormat/>
    <w:rsid w:val="002D6E0C"/>
    <w:pPr>
      <w:numPr>
        <w:numId w:val="29"/>
      </w:numPr>
      <w:ind w:left="1701" w:hanging="283"/>
    </w:pPr>
  </w:style>
  <w:style w:type="character" w:customStyle="1" w:styleId="ab">
    <w:name w:val="Перечисление Знак"/>
    <w:basedOn w:val="BodyTextChar"/>
    <w:link w:val="a1"/>
    <w:rsid w:val="00F940AB"/>
    <w:rPr>
      <w:sz w:val="28"/>
    </w:rPr>
  </w:style>
  <w:style w:type="paragraph" w:customStyle="1" w:styleId="5">
    <w:name w:val="5Раздел"/>
    <w:basedOn w:val="Heading1"/>
    <w:next w:val="Normal"/>
    <w:link w:val="50"/>
    <w:qFormat/>
    <w:rsid w:val="0058582B"/>
    <w:pPr>
      <w:keepLines/>
      <w:widowControl/>
      <w:numPr>
        <w:numId w:val="30"/>
      </w:numPr>
      <w:tabs>
        <w:tab w:val="left" w:pos="1134"/>
      </w:tabs>
      <w:overflowPunct/>
      <w:autoSpaceDE/>
      <w:autoSpaceDN/>
      <w:adjustRightInd/>
      <w:spacing w:after="240"/>
      <w:ind w:left="993" w:hanging="284"/>
      <w:contextualSpacing/>
      <w:jc w:val="both"/>
      <w:textAlignment w:val="auto"/>
    </w:pPr>
    <w:rPr>
      <w:rFonts w:eastAsiaTheme="majorEastAsia" w:cstheme="majorBidi"/>
      <w:szCs w:val="32"/>
      <w:lang w:eastAsia="en-US"/>
    </w:rPr>
  </w:style>
  <w:style w:type="character" w:customStyle="1" w:styleId="ac">
    <w:name w:val="Вложенное перечисление Знак"/>
    <w:basedOn w:val="ab"/>
    <w:link w:val="a"/>
    <w:rsid w:val="002D6E0C"/>
    <w:rPr>
      <w:sz w:val="28"/>
    </w:rPr>
  </w:style>
  <w:style w:type="character" w:customStyle="1" w:styleId="50">
    <w:name w:val="5Раздел Знак"/>
    <w:basedOn w:val="DefaultParagraphFont"/>
    <w:link w:val="5"/>
    <w:rsid w:val="0058582B"/>
    <w:rPr>
      <w:rFonts w:eastAsiaTheme="majorEastAsia" w:cstheme="majorBidi"/>
      <w:b/>
      <w:sz w:val="28"/>
      <w:szCs w:val="32"/>
      <w:lang w:eastAsia="en-US"/>
    </w:rPr>
  </w:style>
  <w:style w:type="paragraph" w:customStyle="1" w:styleId="ad">
    <w:name w:val="Код"/>
    <w:basedOn w:val="Normal"/>
    <w:link w:val="ae"/>
    <w:qFormat/>
    <w:rsid w:val="00EE6F06"/>
    <w:pPr>
      <w:overflowPunct w:val="0"/>
      <w:autoSpaceDE w:val="0"/>
      <w:autoSpaceDN w:val="0"/>
      <w:adjustRightInd w:val="0"/>
      <w:spacing w:before="0" w:line="240" w:lineRule="auto"/>
      <w:ind w:left="0" w:firstLine="567"/>
      <w:textAlignment w:val="baseline"/>
    </w:pPr>
    <w:rPr>
      <w:rFonts w:ascii="Courier New" w:hAnsi="Courier New" w:cs="Courier New"/>
      <w:sz w:val="20"/>
      <w:lang w:val="en-US"/>
    </w:rPr>
  </w:style>
  <w:style w:type="character" w:customStyle="1" w:styleId="ae">
    <w:name w:val="Код Знак"/>
    <w:basedOn w:val="DefaultParagraphFont"/>
    <w:link w:val="ad"/>
    <w:rsid w:val="00EE6F06"/>
    <w:rPr>
      <w:rFonts w:ascii="Courier New" w:hAnsi="Courier New" w:cs="Courier New"/>
      <w:lang w:val="en-US"/>
    </w:rPr>
  </w:style>
  <w:style w:type="character" w:styleId="FollowedHyperlink">
    <w:name w:val="FollowedHyperlink"/>
    <w:basedOn w:val="DefaultParagraphFont"/>
    <w:rsid w:val="00E459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nuxela\Downloads\Telegram%20Desktop\&#1051;&#1080;&#1089;&#1090;_&#1079;&#1072;&#1076;&#1072;&#1085;&#1080;&#1103;_&#1076;&#1074;&#1091;&#1089;&#1090;&#1086;&#1088;&#1086;&#1085;&#1085;&#1103;&#1103;_&#1087;&#1077;&#1095;&#1072;&#1090;&#110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A57C73-F4C1-481C-84DC-B031D25FC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Лист_задания_двусторонняя_печать</Template>
  <TotalTime>45</TotalTime>
  <Pages>2</Pages>
  <Words>332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NILVD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renuxela</dc:creator>
  <cp:keywords/>
  <dc:description/>
  <cp:lastModifiedBy>alushderkov@gmail.com</cp:lastModifiedBy>
  <cp:revision>3</cp:revision>
  <cp:lastPrinted>2014-04-10T08:20:00Z</cp:lastPrinted>
  <dcterms:created xsi:type="dcterms:W3CDTF">2026-09-15T15:38:00Z</dcterms:created>
  <dcterms:modified xsi:type="dcterms:W3CDTF">2026-09-17T13:55:00Z</dcterms:modified>
</cp:coreProperties>
</file>